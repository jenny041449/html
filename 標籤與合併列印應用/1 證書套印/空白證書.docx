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AA0737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AA0737" w:rsidRPr="00EC3034" w:rsidRDefault="0006441C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t xml:space="preserve">Office365 </w:t>
            </w:r>
            <w:r w:rsidR="00E032DD">
              <w:rPr>
                <w:sz w:val="72"/>
                <w:szCs w:val="96"/>
                <w:lang w:eastAsia="zh-TW"/>
              </w:rPr>
              <w:t>Word</w:t>
            </w:r>
            <w:r w:rsidR="00EC3034" w:rsidRPr="00EC3034">
              <w:rPr>
                <w:sz w:val="72"/>
                <w:szCs w:val="96"/>
                <w:lang w:eastAsia="zh-TW"/>
              </w:rPr>
              <w:t xml:space="preserve"> </w:t>
            </w:r>
            <w:r w:rsidR="00EC3034"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AA0737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AA0737" w:rsidRDefault="005F5300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</w:t>
            </w:r>
            <w:r w:rsidR="003623D2">
              <w:rPr>
                <w:rFonts w:hint="eastAsia"/>
                <w:lang w:eastAsia="zh-TW"/>
              </w:rPr>
              <w:t>合格</w:t>
            </w:r>
          </w:p>
        </w:tc>
      </w:tr>
      <w:tr w:rsidR="00AA0737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AA0737" w:rsidRPr="001D79D3" w:rsidRDefault="003623D2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AA0737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AA0737" w:rsidRPr="00401A2C" w:rsidRDefault="00F23F2A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F23F2A">
              <w:rPr>
                <w:rFonts w:ascii="源流明體 TTF Heavy" w:eastAsia="源流明體 TTF Heavy" w:hAnsi="源流明體 TTF Heavy"/>
                <w:i w:val="0"/>
                <w:color w:val="7030A0"/>
                <w:sz w:val="56"/>
                <w:lang w:eastAsia="zh-TW"/>
              </w:rPr>
              <w:fldChar w:fldCharType="begin"/>
            </w:r>
            <w:r w:rsidRPr="00F23F2A">
              <w:rPr>
                <w:rFonts w:ascii="源流明體 TTF Heavy" w:eastAsia="源流明體 TTF Heavy" w:hAnsi="源流明體 TTF Heavy"/>
                <w:i w:val="0"/>
                <w:color w:val="7030A0"/>
                <w:sz w:val="56"/>
                <w:lang w:eastAsia="zh-TW"/>
              </w:rPr>
              <w:instrText xml:space="preserve"> MERGEFIELD 學員姓名 </w:instrText>
            </w:r>
            <w:r w:rsidRPr="00F23F2A">
              <w:rPr>
                <w:rFonts w:ascii="源流明體 TTF Heavy" w:eastAsia="源流明體 TTF Heavy" w:hAnsi="源流明體 TTF Heavy"/>
                <w:i w:val="0"/>
                <w:color w:val="7030A0"/>
                <w:sz w:val="56"/>
                <w:lang w:eastAsia="zh-TW"/>
              </w:rPr>
              <w:fldChar w:fldCharType="separate"/>
            </w:r>
            <w:r w:rsidR="0015728D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«學員姓名»</w:t>
            </w:r>
            <w:r w:rsidRPr="00F23F2A">
              <w:rPr>
                <w:rFonts w:ascii="源流明體 TTF Heavy" w:eastAsia="源流明體 TTF Heavy" w:hAnsi="源流明體 TTF Heavy"/>
                <w:i w:val="0"/>
                <w:color w:val="7030A0"/>
                <w:sz w:val="56"/>
                <w:lang w:eastAsia="zh-TW"/>
              </w:rPr>
              <w:fldChar w:fldCharType="end"/>
            </w:r>
          </w:p>
        </w:tc>
      </w:tr>
      <w:tr w:rsidR="00AA0737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185A4F" w:rsidRPr="0054713B" w:rsidRDefault="00185A4F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="00401A2C"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="00F23F2A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fldChar w:fldCharType="begin"/>
            </w:r>
            <w:r w:rsidR="00F23F2A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instrText xml:space="preserve"> MERGEFIELD 證書編號 </w:instrText>
            </w:r>
            <w:r w:rsidR="00F23F2A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fldChar w:fldCharType="separate"/>
            </w:r>
            <w:r w:rsidR="0015728D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«證書編號»</w:t>
            </w:r>
            <w:r w:rsidR="00F23F2A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fldChar w:fldCharType="end"/>
            </w:r>
          </w:p>
          <w:p w:rsidR="00185A4F" w:rsidRPr="00F23F2A" w:rsidRDefault="00C91B43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="00401A2C"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="00F23F2A" w:rsidRPr="00F23F2A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fldChar w:fldCharType="begin"/>
            </w:r>
            <w:r w:rsidR="00F23F2A" w:rsidRPr="00F23F2A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instrText xml:space="preserve"> MERGEFIELD 身份證字號 </w:instrText>
            </w:r>
            <w:r w:rsidR="00F23F2A" w:rsidRPr="00F23F2A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fldChar w:fldCharType="separate"/>
            </w:r>
            <w:r w:rsidR="0015728D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«身份證字號»</w:t>
            </w:r>
            <w:r w:rsidR="00F23F2A" w:rsidRPr="00F23F2A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fldChar w:fldCharType="end"/>
            </w:r>
          </w:p>
          <w:p w:rsidR="00B16195" w:rsidRPr="001D79D3" w:rsidRDefault="00B16195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="00401A2C" w:rsidRPr="001D79D3">
              <w:rPr>
                <w:i w:val="0"/>
                <w:lang w:eastAsia="zh-TW"/>
              </w:rPr>
              <w:t xml:space="preserve"> </w:t>
            </w:r>
            <w:r w:rsidR="00F23F2A" w:rsidRPr="00F23F2A">
              <w:rPr>
                <w:i w:val="0"/>
                <w:color w:val="7030A0"/>
                <w:lang w:eastAsia="zh-TW"/>
              </w:rPr>
              <w:fldChar w:fldCharType="begin"/>
            </w:r>
            <w:r w:rsidR="00F23F2A" w:rsidRPr="00F23F2A">
              <w:rPr>
                <w:i w:val="0"/>
                <w:color w:val="7030A0"/>
                <w:lang w:eastAsia="zh-TW"/>
              </w:rPr>
              <w:instrText xml:space="preserve"> MERGEFIELD </w:instrText>
            </w:r>
            <w:r w:rsidR="00F23F2A" w:rsidRPr="00F23F2A">
              <w:rPr>
                <w:i w:val="0"/>
                <w:color w:val="7030A0"/>
                <w:lang w:eastAsia="zh-TW"/>
              </w:rPr>
              <w:instrText>出生日期</w:instrText>
            </w:r>
            <w:r w:rsidR="00F23F2A" w:rsidRPr="00F23F2A">
              <w:rPr>
                <w:i w:val="0"/>
                <w:color w:val="7030A0"/>
                <w:lang w:eastAsia="zh-TW"/>
              </w:rPr>
              <w:instrText xml:space="preserve"> </w:instrText>
            </w:r>
            <w:r w:rsidR="00F23F2A" w:rsidRPr="00F23F2A">
              <w:rPr>
                <w:i w:val="0"/>
                <w:color w:val="7030A0"/>
                <w:lang w:eastAsia="zh-TW"/>
              </w:rPr>
              <w:fldChar w:fldCharType="separate"/>
            </w:r>
            <w:r w:rsidR="0015728D">
              <w:rPr>
                <w:i w:val="0"/>
                <w:noProof/>
                <w:color w:val="7030A0"/>
                <w:lang w:eastAsia="zh-TW"/>
              </w:rPr>
              <w:t>«</w:t>
            </w:r>
            <w:r w:rsidR="0015728D">
              <w:rPr>
                <w:rFonts w:hint="eastAsia"/>
                <w:i w:val="0"/>
                <w:noProof/>
                <w:color w:val="7030A0"/>
                <w:lang w:eastAsia="zh-TW"/>
              </w:rPr>
              <w:t>出生日期</w:t>
            </w:r>
            <w:r w:rsidR="0015728D">
              <w:rPr>
                <w:i w:val="0"/>
                <w:noProof/>
                <w:color w:val="7030A0"/>
                <w:lang w:eastAsia="zh-TW"/>
              </w:rPr>
              <w:t>»</w:t>
            </w:r>
            <w:r w:rsidR="00F23F2A" w:rsidRPr="00F23F2A">
              <w:rPr>
                <w:i w:val="0"/>
                <w:color w:val="7030A0"/>
                <w:lang w:eastAsia="zh-TW"/>
              </w:rPr>
              <w:fldChar w:fldCharType="end"/>
            </w:r>
          </w:p>
        </w:tc>
      </w:tr>
      <w:tr w:rsidR="008A067C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8A067C" w:rsidRPr="001D79D3" w:rsidRDefault="008A067C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8A067C" w:rsidRPr="001D79D3" w:rsidRDefault="008A067C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8A067C" w:rsidRPr="001D79D3" w:rsidRDefault="008A067C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8A067C" w:rsidRPr="001D79D3" w:rsidRDefault="008A067C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8A067C" w:rsidRPr="001D79D3" w:rsidRDefault="008A067C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8A067C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8A067C" w:rsidRPr="001D79D3" w:rsidRDefault="008A067C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5F5300" w:rsidRPr="005F5300" w:rsidRDefault="005F5300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8A067C" w:rsidRPr="001D79D3" w:rsidRDefault="008A067C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5F5300" w:rsidRPr="001D79D3" w:rsidRDefault="005F5300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 w:rsidR="00191938"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 w:rsidR="00191938"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 w:rsidR="00191938"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bookmarkStart w:id="0" w:name="_GoBack"/>
            <w:bookmarkEnd w:id="0"/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8A067C" w:rsidRPr="001D79D3" w:rsidRDefault="008A067C" w:rsidP="008A067C">
            <w:pPr>
              <w:rPr>
                <w:i w:val="0"/>
              </w:rPr>
            </w:pPr>
          </w:p>
        </w:tc>
      </w:tr>
    </w:tbl>
    <w:p w:rsidR="00A410FF" w:rsidRPr="001D79D3" w:rsidRDefault="00A410FF" w:rsidP="00AA0737">
      <w:pPr>
        <w:pStyle w:val="a3"/>
      </w:pPr>
    </w:p>
    <w:sectPr w:rsidR="00A410FF" w:rsidRPr="001D79D3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3F2A" w:rsidRDefault="00F23F2A" w:rsidP="003F140B">
      <w:r>
        <w:separator/>
      </w:r>
    </w:p>
  </w:endnote>
  <w:endnote w:type="continuationSeparator" w:id="0">
    <w:p w:rsidR="00F23F2A" w:rsidRDefault="00F23F2A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源流明體 TTF Heavy">
    <w:altName w:val="新細明體"/>
    <w:charset w:val="88"/>
    <w:family w:val="roman"/>
    <w:pitch w:val="variable"/>
    <w:sig w:usb0="20000083" w:usb1="2ACF3C1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3F2A" w:rsidRDefault="00F23F2A" w:rsidP="003F140B">
      <w:r>
        <w:separator/>
      </w:r>
    </w:p>
  </w:footnote>
  <w:footnote w:type="continuationSeparator" w:id="0">
    <w:p w:rsidR="00F23F2A" w:rsidRDefault="00F23F2A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3F2A" w:rsidRDefault="00F23F2A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236505C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R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A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BsjNxwARQAAO6ZAAAOAAAAAAAAAAAAAAAAAC4CAABk&#10;cnMvZTJvRG9jLnhtbFBLAQItABQABgAIAAAAIQAVIgU02wAAAAcBAAAPAAAAAAAAAAAAAAAAAFsW&#10;AABkcnMvZG93bnJldi54bWxQSwUGAAAAAAQABADzAAAAYx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mailMerge>
    <w:mainDocumentType w:val="formLetters"/>
    <w:linkToQuery/>
    <w:dataType w:val="textFile"/>
    <w:connectString w:val=""/>
    <w:query w:val="SELECT * FROM F:\標籤與合併列印應用\Rambo\1 證書套印\學員名冊.docx"/>
    <w:dataSource r:id="rId2"/>
    <w:odso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type w:val="dbColumn"/>
        <w:name w:val="郵遞區號"/>
        <w:mappedName w:val="郵遞區號"/>
        <w:column w:val="5"/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  <w:fieldMapData>
        <w:lid w:val="zh-TW"/>
      </w:fieldMapData>
    </w:odso>
  </w:mailMerge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57"/>
    <w:rsid w:val="00047D02"/>
    <w:rsid w:val="0006192F"/>
    <w:rsid w:val="0006441C"/>
    <w:rsid w:val="0015728D"/>
    <w:rsid w:val="00171D61"/>
    <w:rsid w:val="00185A4F"/>
    <w:rsid w:val="00191938"/>
    <w:rsid w:val="001B24AF"/>
    <w:rsid w:val="001D79D3"/>
    <w:rsid w:val="003623D2"/>
    <w:rsid w:val="003A3FA8"/>
    <w:rsid w:val="003F140B"/>
    <w:rsid w:val="00401A2C"/>
    <w:rsid w:val="00416F55"/>
    <w:rsid w:val="004719EB"/>
    <w:rsid w:val="004E338A"/>
    <w:rsid w:val="0050334E"/>
    <w:rsid w:val="005051F3"/>
    <w:rsid w:val="0054713B"/>
    <w:rsid w:val="005B4E83"/>
    <w:rsid w:val="005C44BC"/>
    <w:rsid w:val="005D5C93"/>
    <w:rsid w:val="005F5300"/>
    <w:rsid w:val="00634C3F"/>
    <w:rsid w:val="00657B53"/>
    <w:rsid w:val="0069082D"/>
    <w:rsid w:val="006B221A"/>
    <w:rsid w:val="0075744D"/>
    <w:rsid w:val="007713C2"/>
    <w:rsid w:val="007F6C31"/>
    <w:rsid w:val="00870929"/>
    <w:rsid w:val="00886446"/>
    <w:rsid w:val="008A067C"/>
    <w:rsid w:val="009B44EA"/>
    <w:rsid w:val="00A1495F"/>
    <w:rsid w:val="00A26695"/>
    <w:rsid w:val="00A410FF"/>
    <w:rsid w:val="00AA0737"/>
    <w:rsid w:val="00AB489F"/>
    <w:rsid w:val="00AD3B6C"/>
    <w:rsid w:val="00B16195"/>
    <w:rsid w:val="00BB1DAF"/>
    <w:rsid w:val="00BC2478"/>
    <w:rsid w:val="00C13CE2"/>
    <w:rsid w:val="00C91B43"/>
    <w:rsid w:val="00CD7BB2"/>
    <w:rsid w:val="00CF10E5"/>
    <w:rsid w:val="00E032DD"/>
    <w:rsid w:val="00E31E21"/>
    <w:rsid w:val="00EC3034"/>
    <w:rsid w:val="00ED586A"/>
    <w:rsid w:val="00EE47A5"/>
    <w:rsid w:val="00EF16E7"/>
    <w:rsid w:val="00F23F2A"/>
    <w:rsid w:val="00F458C2"/>
    <w:rsid w:val="00F55FE1"/>
    <w:rsid w:val="00FB7657"/>
    <w:rsid w:val="00FD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3579848D"/>
  <w14:defaultImageDpi w14:val="96"/>
  <w15:docId w15:val="{BD052769-2B40-4E46-8DBA-1E96A0EAE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a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qFormat/>
    <w:rsid w:val="0006192F"/>
    <w:rPr>
      <w:i w:val="0"/>
      <w:iCs w:val="0"/>
    </w:rPr>
  </w:style>
  <w:style w:type="character" w:customStyle="1" w:styleId="a4">
    <w:name w:val="本文 字元"/>
    <w:basedOn w:val="a0"/>
    <w:link w:val="a3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a5">
    <w:name w:val="List Paragraph"/>
    <w:basedOn w:val="a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semiHidden/>
    <w:rPr>
      <w:rFonts w:ascii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a7">
    <w:name w:val="頁首 字元"/>
    <w:basedOn w:val="a0"/>
    <w:link w:val="a6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a8">
    <w:name w:val="footer"/>
    <w:basedOn w:val="a"/>
    <w:link w:val="a9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a9">
    <w:name w:val="頁尾 字元"/>
    <w:basedOn w:val="a0"/>
    <w:link w:val="a8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aa">
    <w:name w:val="Title"/>
    <w:basedOn w:val="a3"/>
    <w:next w:val="a"/>
    <w:link w:val="ab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ab">
    <w:name w:val="標題 字元"/>
    <w:basedOn w:val="a0"/>
    <w:link w:val="aa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ac">
    <w:name w:val="Subtitle"/>
    <w:basedOn w:val="a3"/>
    <w:next w:val="a"/>
    <w:link w:val="ad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ad">
    <w:name w:val="副標題 字元"/>
    <w:basedOn w:val="a0"/>
    <w:link w:val="ac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a3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ae">
    <w:name w:val="Table Grid"/>
    <w:basedOn w:val="a1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F:\&#27161;&#31844;&#33287;&#21512;&#20341;&#21015;&#21360;&#25033;&#29992;\Rambo\1%20&#35657;&#26360;&#22871;&#21360;\&#23416;&#21729;&#21517;&#20874;.docx" TargetMode="External"/><Relationship Id="rId1" Type="http://schemas.openxmlformats.org/officeDocument/2006/relationships/attachedTemplate" Target="file:///D:\2019&#24180;&#24230;&#20225;&#21123;\2019%20elearning\office365%20word&#31934;&#28310;&#28145;&#24230;&#23416;&#32722;\&#31684;&#20363;&#38598;\&#35657;&#26360;&#21512;&#20341;&#21015;&#21360;\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TF78500733.dotx</Template>
  <TotalTime>59</TotalTime>
  <Pages>1</Pages>
  <Words>76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-</dc:creator>
  <cp:keywords/>
  <dc:description/>
  <cp:lastModifiedBy>楊維正</cp:lastModifiedBy>
  <cp:revision>30</cp:revision>
  <dcterms:created xsi:type="dcterms:W3CDTF">2019-04-22T12:25:00Z</dcterms:created>
  <dcterms:modified xsi:type="dcterms:W3CDTF">2020-11-02T00:11:00Z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