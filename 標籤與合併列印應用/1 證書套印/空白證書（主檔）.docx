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42" w:type="pct"/>
        <w:jc w:val="center"/>
        <w:tblLook w:val="0600" w:firstRow="0" w:lastRow="0" w:firstColumn="0" w:lastColumn="0" w:noHBand="1" w:noVBand="1"/>
      </w:tblPr>
      <w:tblGrid>
        <w:gridCol w:w="802"/>
        <w:gridCol w:w="5247"/>
        <w:gridCol w:w="1244"/>
        <w:gridCol w:w="3290"/>
        <w:gridCol w:w="2227"/>
      </w:tblGrid>
      <w:tr w:rsidR="00AA0737" w:rsidRPr="00EC3034" w:rsidTr="005F5300">
        <w:trPr>
          <w:trHeight w:val="2972"/>
          <w:jc w:val="center"/>
        </w:trPr>
        <w:tc>
          <w:tcPr>
            <w:tcW w:w="12810" w:type="dxa"/>
            <w:gridSpan w:val="5"/>
            <w:vAlign w:val="bottom"/>
          </w:tcPr>
          <w:p w:rsidR="00AA0737" w:rsidRPr="00EC3034" w:rsidRDefault="0006441C" w:rsidP="00AA0737">
            <w:pPr>
              <w:pStyle w:val="aa"/>
              <w:rPr>
                <w:sz w:val="72"/>
                <w:szCs w:val="96"/>
              </w:rPr>
            </w:pPr>
            <w:r>
              <w:rPr>
                <w:sz w:val="72"/>
                <w:szCs w:val="96"/>
                <w:lang w:eastAsia="zh-TW"/>
              </w:rPr>
              <w:t xml:space="preserve">Office365 </w:t>
            </w:r>
            <w:r w:rsidR="00E032DD">
              <w:rPr>
                <w:sz w:val="72"/>
                <w:szCs w:val="96"/>
                <w:lang w:eastAsia="zh-TW"/>
              </w:rPr>
              <w:t>Word</w:t>
            </w:r>
            <w:r w:rsidR="00EC3034" w:rsidRPr="00EC3034">
              <w:rPr>
                <w:sz w:val="72"/>
                <w:szCs w:val="96"/>
                <w:lang w:eastAsia="zh-TW"/>
              </w:rPr>
              <w:t xml:space="preserve"> </w:t>
            </w:r>
            <w:r w:rsidR="00EC3034" w:rsidRPr="00EC3034">
              <w:rPr>
                <w:rFonts w:hint="eastAsia"/>
                <w:sz w:val="72"/>
                <w:szCs w:val="96"/>
                <w:lang w:eastAsia="zh-TW"/>
              </w:rPr>
              <w:t>證書</w:t>
            </w:r>
          </w:p>
        </w:tc>
      </w:tr>
      <w:tr w:rsidR="00AA0737" w:rsidRPr="009B44EA" w:rsidTr="005F5300">
        <w:trPr>
          <w:trHeight w:val="1206"/>
          <w:jc w:val="center"/>
        </w:trPr>
        <w:tc>
          <w:tcPr>
            <w:tcW w:w="12810" w:type="dxa"/>
            <w:gridSpan w:val="5"/>
          </w:tcPr>
          <w:p w:rsidR="00AA0737" w:rsidRDefault="005F5300" w:rsidP="00AA0737">
            <w:pPr>
              <w:pStyle w:val="ac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檢定</w:t>
            </w:r>
            <w:r w:rsidR="003623D2">
              <w:rPr>
                <w:rFonts w:hint="eastAsia"/>
                <w:lang w:eastAsia="zh-TW"/>
              </w:rPr>
              <w:t>合格</w:t>
            </w:r>
          </w:p>
        </w:tc>
      </w:tr>
      <w:tr w:rsidR="00AA0737" w:rsidRPr="001D79D3" w:rsidTr="005F5300">
        <w:trPr>
          <w:trHeight w:val="320"/>
          <w:jc w:val="center"/>
        </w:trPr>
        <w:tc>
          <w:tcPr>
            <w:tcW w:w="12810" w:type="dxa"/>
            <w:gridSpan w:val="5"/>
          </w:tcPr>
          <w:p w:rsidR="00AA0737" w:rsidRPr="001D79D3" w:rsidRDefault="003623D2" w:rsidP="00AA0737">
            <w:pPr>
              <w:rPr>
                <w:i w:val="0"/>
                <w:lang w:eastAsia="zh-TW"/>
              </w:rPr>
            </w:pPr>
            <w:r w:rsidRPr="001D79D3">
              <w:rPr>
                <w:rFonts w:hint="eastAsia"/>
                <w:i w:val="0"/>
                <w:lang w:eastAsia="zh-TW"/>
              </w:rPr>
              <w:t>學習期滿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通過考試</w:t>
            </w:r>
            <w:r w:rsidRPr="001D79D3">
              <w:rPr>
                <w:rFonts w:hint="eastAsia"/>
                <w:i w:val="0"/>
                <w:lang w:eastAsia="zh-TW"/>
              </w:rPr>
              <w:t xml:space="preserve"> </w:t>
            </w:r>
            <w:r w:rsidRPr="001D79D3">
              <w:rPr>
                <w:rFonts w:hint="eastAsia"/>
                <w:i w:val="0"/>
                <w:lang w:eastAsia="zh-TW"/>
              </w:rPr>
              <w:t>特頒發證書</w:t>
            </w:r>
          </w:p>
        </w:tc>
      </w:tr>
      <w:tr w:rsidR="00AA0737" w:rsidRPr="001D79D3" w:rsidTr="005F5300">
        <w:trPr>
          <w:trHeight w:val="1529"/>
          <w:jc w:val="center"/>
        </w:trPr>
        <w:tc>
          <w:tcPr>
            <w:tcW w:w="12810" w:type="dxa"/>
            <w:gridSpan w:val="5"/>
          </w:tcPr>
          <w:p w:rsidR="00AA0737" w:rsidRPr="00401A2C" w:rsidRDefault="00AA0737" w:rsidP="00AA0737">
            <w:pPr>
              <w:pStyle w:val="Name"/>
              <w:rPr>
                <w:rFonts w:ascii="源流明體 TTF Heavy" w:eastAsia="源流明體 TTF Heavy" w:hAnsi="源流明體 TTF Heavy"/>
                <w:i w:val="0"/>
                <w:sz w:val="56"/>
                <w:lang w:eastAsia="zh-TW"/>
              </w:rPr>
            </w:pPr>
          </w:p>
        </w:tc>
      </w:tr>
      <w:tr w:rsidR="00AA0737" w:rsidRPr="001D79D3" w:rsidTr="005F5300">
        <w:trPr>
          <w:trHeight w:val="1476"/>
          <w:jc w:val="center"/>
        </w:trPr>
        <w:tc>
          <w:tcPr>
            <w:tcW w:w="12810" w:type="dxa"/>
            <w:gridSpan w:val="5"/>
            <w:vAlign w:val="center"/>
          </w:tcPr>
          <w:p w:rsidR="00185A4F" w:rsidRPr="0054713B" w:rsidRDefault="00185A4F" w:rsidP="00C13CE2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證書編號:</w:t>
            </w:r>
            <w:r w:rsidR="00AA42E1" w:rsidRPr="0054713B">
              <w:rPr>
                <w:rFonts w:ascii="微軟正黑體" w:eastAsia="微軟正黑體" w:hAnsi="微軟正黑體"/>
                <w:i w:val="0"/>
                <w:color w:val="7030A0"/>
                <w:lang w:eastAsia="zh-TW"/>
              </w:rPr>
              <w:t xml:space="preserve"> </w:t>
            </w:r>
          </w:p>
          <w:p w:rsidR="00AA42E1" w:rsidRDefault="00C91B43" w:rsidP="00AA42E1">
            <w:pPr>
              <w:tabs>
                <w:tab w:val="left" w:pos="3900"/>
              </w:tabs>
              <w:ind w:left="4431"/>
              <w:jc w:val="left"/>
              <w:rPr>
                <w:rFonts w:ascii="微軟正黑體" w:eastAsia="微軟正黑體" w:hAnsi="微軟正黑體"/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身份證號:</w:t>
            </w:r>
          </w:p>
          <w:p w:rsidR="00B16195" w:rsidRPr="001D79D3" w:rsidRDefault="00B16195" w:rsidP="00AA42E1">
            <w:pPr>
              <w:tabs>
                <w:tab w:val="left" w:pos="3900"/>
              </w:tabs>
              <w:ind w:left="4431"/>
              <w:jc w:val="left"/>
              <w:rPr>
                <w:i w:val="0"/>
                <w:lang w:eastAsia="zh-TW"/>
              </w:rPr>
            </w:pPr>
            <w:r w:rsidRPr="00C13CE2">
              <w:rPr>
                <w:rFonts w:ascii="微軟正黑體" w:eastAsia="微軟正黑體" w:hAnsi="微軟正黑體" w:hint="eastAsia"/>
                <w:i w:val="0"/>
                <w:lang w:eastAsia="zh-TW"/>
              </w:rPr>
              <w:t>出生日期:</w:t>
            </w:r>
            <w:r w:rsidR="00401A2C" w:rsidRPr="001D79D3">
              <w:rPr>
                <w:i w:val="0"/>
                <w:lang w:eastAsia="zh-TW"/>
              </w:rPr>
              <w:t xml:space="preserve"> </w:t>
            </w:r>
            <w:bookmarkStart w:id="0" w:name="_GoBack"/>
            <w:bookmarkEnd w:id="0"/>
          </w:p>
        </w:tc>
      </w:tr>
      <w:tr w:rsidR="008A067C" w:rsidRPr="001D79D3" w:rsidTr="005F5300">
        <w:trPr>
          <w:trHeight w:val="921"/>
          <w:jc w:val="center"/>
        </w:trPr>
        <w:tc>
          <w:tcPr>
            <w:tcW w:w="802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1244" w:type="dxa"/>
          </w:tcPr>
          <w:p w:rsidR="008A067C" w:rsidRPr="001D79D3" w:rsidRDefault="008A067C" w:rsidP="00AA0737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  <w:tc>
          <w:tcPr>
            <w:tcW w:w="2226" w:type="dxa"/>
            <w:vAlign w:val="bottom"/>
          </w:tcPr>
          <w:p w:rsidR="008A067C" w:rsidRPr="001D79D3" w:rsidRDefault="008A067C" w:rsidP="00AA0737">
            <w:pPr>
              <w:jc w:val="left"/>
              <w:rPr>
                <w:i w:val="0"/>
                <w:lang w:eastAsia="zh-TW"/>
              </w:rPr>
            </w:pPr>
          </w:p>
        </w:tc>
      </w:tr>
      <w:tr w:rsidR="008A067C" w:rsidRPr="001D79D3" w:rsidTr="005F5300">
        <w:trPr>
          <w:trHeight w:val="405"/>
          <w:jc w:val="center"/>
        </w:trPr>
        <w:tc>
          <w:tcPr>
            <w:tcW w:w="802" w:type="dxa"/>
            <w:vAlign w:val="center"/>
          </w:tcPr>
          <w:p w:rsidR="008A067C" w:rsidRPr="001D79D3" w:rsidRDefault="008A067C" w:rsidP="008A067C">
            <w:pPr>
              <w:rPr>
                <w:i w:val="0"/>
                <w:lang w:eastAsia="zh-TW"/>
              </w:rPr>
            </w:pPr>
          </w:p>
        </w:tc>
        <w:tc>
          <w:tcPr>
            <w:tcW w:w="5247" w:type="dxa"/>
            <w:vAlign w:val="center"/>
          </w:tcPr>
          <w:p w:rsidR="005F5300" w:rsidRPr="005F5300" w:rsidRDefault="005F5300" w:rsidP="005F5300">
            <w:pPr>
              <w:rPr>
                <w:rFonts w:ascii="源流明體 TTF Heavy" w:eastAsia="源流明體 TTF Heavy" w:hAnsi="源流明體 TTF Heavy"/>
                <w:i w:val="0"/>
                <w:lang w:eastAsia="zh-TW"/>
              </w:rPr>
            </w:pP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A</w:t>
            </w:r>
            <w:r w:rsidRPr="005F5300">
              <w:rPr>
                <w:rFonts w:ascii="源流明體 TTF Heavy" w:eastAsia="源流明體 TTF Heavy" w:hAnsi="源流明體 TTF Heavy"/>
                <w:i w:val="0"/>
                <w:sz w:val="36"/>
                <w:lang w:eastAsia="zh-TW"/>
              </w:rPr>
              <w:t>BC</w:t>
            </w:r>
            <w:r w:rsidRPr="005F5300">
              <w:rPr>
                <w:rFonts w:ascii="源流明體 TTF Heavy" w:eastAsia="源流明體 TTF Heavy" w:hAnsi="源流明體 TTF Heavy" w:hint="eastAsia"/>
                <w:i w:val="0"/>
                <w:sz w:val="36"/>
                <w:lang w:eastAsia="zh-TW"/>
              </w:rPr>
              <w:t>電腦教育培訓機構</w:t>
            </w:r>
          </w:p>
        </w:tc>
        <w:tc>
          <w:tcPr>
            <w:tcW w:w="1244" w:type="dxa"/>
            <w:vAlign w:val="center"/>
          </w:tcPr>
          <w:p w:rsidR="008A067C" w:rsidRPr="001D79D3" w:rsidRDefault="008A067C" w:rsidP="008A067C">
            <w:pPr>
              <w:rPr>
                <w:i w:val="0"/>
                <w:lang w:eastAsia="zh-TW"/>
              </w:rPr>
            </w:pPr>
          </w:p>
        </w:tc>
        <w:tc>
          <w:tcPr>
            <w:tcW w:w="3290" w:type="dxa"/>
            <w:vAlign w:val="center"/>
          </w:tcPr>
          <w:p w:rsidR="005F5300" w:rsidRPr="001D79D3" w:rsidRDefault="0035237E" w:rsidP="005F5300">
            <w:pPr>
              <w:rPr>
                <w:i w:val="0"/>
              </w:rPr>
            </w:pP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2020</w:t>
            </w:r>
            <w:r w:rsidR="005F5300"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年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11</w:t>
            </w:r>
            <w:r w:rsidR="005F5300"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月</w:t>
            </w:r>
            <w:r>
              <w:rPr>
                <w:rFonts w:ascii="源流明體 TTF Heavy" w:eastAsia="源流明體 TTF Heavy" w:hAnsi="源流明體 TTF Heavy"/>
                <w:i w:val="0"/>
                <w:lang w:eastAsia="zh-TW"/>
              </w:rPr>
              <w:t>02</w:t>
            </w:r>
            <w:r w:rsidR="005F5300" w:rsidRPr="005F5300">
              <w:rPr>
                <w:rFonts w:ascii="源流明體 TTF Heavy" w:eastAsia="源流明體 TTF Heavy" w:hAnsi="源流明體 TTF Heavy" w:hint="eastAsia"/>
                <w:i w:val="0"/>
                <w:lang w:eastAsia="zh-TW"/>
              </w:rPr>
              <w:t>日</w:t>
            </w:r>
          </w:p>
        </w:tc>
        <w:tc>
          <w:tcPr>
            <w:tcW w:w="2226" w:type="dxa"/>
            <w:vAlign w:val="center"/>
          </w:tcPr>
          <w:p w:rsidR="008A067C" w:rsidRPr="001D79D3" w:rsidRDefault="008A067C" w:rsidP="008A067C">
            <w:pPr>
              <w:rPr>
                <w:i w:val="0"/>
              </w:rPr>
            </w:pPr>
          </w:p>
        </w:tc>
      </w:tr>
    </w:tbl>
    <w:p w:rsidR="00A410FF" w:rsidRPr="001D79D3" w:rsidRDefault="00A410FF" w:rsidP="00AA0737">
      <w:pPr>
        <w:pStyle w:val="a3"/>
      </w:pPr>
    </w:p>
    <w:sectPr w:rsidR="00A410FF" w:rsidRPr="001D79D3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3F2A" w:rsidRDefault="00F23F2A" w:rsidP="003F140B">
      <w:r>
        <w:separator/>
      </w:r>
    </w:p>
  </w:endnote>
  <w:endnote w:type="continuationSeparator" w:id="0">
    <w:p w:rsidR="00F23F2A" w:rsidRDefault="00F23F2A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源流明體 TTF Heavy">
    <w:altName w:val="新細明體"/>
    <w:charset w:val="88"/>
    <w:family w:val="roman"/>
    <w:pitch w:val="variable"/>
    <w:sig w:usb0="20000083" w:usb1="2ACF3C1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3F2A" w:rsidRDefault="00F23F2A" w:rsidP="003F140B">
      <w:r>
        <w:separator/>
      </w:r>
    </w:p>
  </w:footnote>
  <w:footnote w:type="continuationSeparator" w:id="0">
    <w:p w:rsidR="00F23F2A" w:rsidRDefault="00F23F2A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3F2A" w:rsidRDefault="00F23F2A" w:rsidP="003F140B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236505C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R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57"/>
    <w:rsid w:val="00047D02"/>
    <w:rsid w:val="0006192F"/>
    <w:rsid w:val="0006441C"/>
    <w:rsid w:val="00171D61"/>
    <w:rsid w:val="00185A4F"/>
    <w:rsid w:val="001B24AF"/>
    <w:rsid w:val="001D79D3"/>
    <w:rsid w:val="0035237E"/>
    <w:rsid w:val="003623D2"/>
    <w:rsid w:val="003A3FA8"/>
    <w:rsid w:val="003F140B"/>
    <w:rsid w:val="00401A2C"/>
    <w:rsid w:val="00416F55"/>
    <w:rsid w:val="004719EB"/>
    <w:rsid w:val="004E338A"/>
    <w:rsid w:val="0050334E"/>
    <w:rsid w:val="005051F3"/>
    <w:rsid w:val="0054713B"/>
    <w:rsid w:val="005B4E83"/>
    <w:rsid w:val="005C44BC"/>
    <w:rsid w:val="005D5C93"/>
    <w:rsid w:val="005F5300"/>
    <w:rsid w:val="00634C3F"/>
    <w:rsid w:val="00657B53"/>
    <w:rsid w:val="0069082D"/>
    <w:rsid w:val="006B221A"/>
    <w:rsid w:val="0075744D"/>
    <w:rsid w:val="007713C2"/>
    <w:rsid w:val="007F6C31"/>
    <w:rsid w:val="00870929"/>
    <w:rsid w:val="00886446"/>
    <w:rsid w:val="008A067C"/>
    <w:rsid w:val="009B44EA"/>
    <w:rsid w:val="00A1495F"/>
    <w:rsid w:val="00A26695"/>
    <w:rsid w:val="00A410FF"/>
    <w:rsid w:val="00AA0737"/>
    <w:rsid w:val="00AA42E1"/>
    <w:rsid w:val="00AB489F"/>
    <w:rsid w:val="00AD3B6C"/>
    <w:rsid w:val="00B16195"/>
    <w:rsid w:val="00BB1DAF"/>
    <w:rsid w:val="00BC2478"/>
    <w:rsid w:val="00C13CE2"/>
    <w:rsid w:val="00C91B43"/>
    <w:rsid w:val="00CD7BB2"/>
    <w:rsid w:val="00CF10E5"/>
    <w:rsid w:val="00E032DD"/>
    <w:rsid w:val="00E31E21"/>
    <w:rsid w:val="00EC3034"/>
    <w:rsid w:val="00ED586A"/>
    <w:rsid w:val="00EE47A5"/>
    <w:rsid w:val="00EF16E7"/>
    <w:rsid w:val="00F23F2A"/>
    <w:rsid w:val="00F458C2"/>
    <w:rsid w:val="00F55FE1"/>
    <w:rsid w:val="00FB7657"/>
    <w:rsid w:val="00FD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."/>
  <w:listSeparator w:val=","/>
  <w14:docId w14:val="51DE5ED1"/>
  <w14:defaultImageDpi w14:val="96"/>
  <w15:docId w15:val="{BD052769-2B40-4E46-8DBA-1E96A0EA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a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qFormat/>
    <w:rsid w:val="0006192F"/>
    <w:rPr>
      <w:i w:val="0"/>
      <w:iCs w:val="0"/>
    </w:rPr>
  </w:style>
  <w:style w:type="character" w:customStyle="1" w:styleId="a4">
    <w:name w:val="本文 字元"/>
    <w:basedOn w:val="a0"/>
    <w:link w:val="a3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a5">
    <w:name w:val="List Paragraph"/>
    <w:basedOn w:val="a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semiHidden/>
    <w:rPr>
      <w:rFonts w:ascii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a8">
    <w:name w:val="footer"/>
    <w:basedOn w:val="a"/>
    <w:link w:val="a9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aa">
    <w:name w:val="Title"/>
    <w:basedOn w:val="a3"/>
    <w:next w:val="a"/>
    <w:link w:val="ab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ab">
    <w:name w:val="標題 字元"/>
    <w:basedOn w:val="a0"/>
    <w:link w:val="aa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ac">
    <w:name w:val="Subtitle"/>
    <w:basedOn w:val="a3"/>
    <w:next w:val="a"/>
    <w:link w:val="ad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ad">
    <w:name w:val="副標題 字元"/>
    <w:basedOn w:val="a0"/>
    <w:link w:val="ac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a3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ae">
    <w:name w:val="Table Grid"/>
    <w:basedOn w:val="a1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9&#24180;&#24230;&#20225;&#21123;\2019%20elearning\office365%20word&#31934;&#28310;&#28145;&#24230;&#23416;&#32722;\&#31684;&#20363;&#38598;\&#35657;&#26360;&#21512;&#20341;&#21015;&#21360;\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E42A68-6BE7-4B66-99F2-5F3FFE278930}">
  <ds:schemaRefs>
    <ds:schemaRef ds:uri="http://purl.org/dc/terms/"/>
    <ds:schemaRef ds:uri="http://schemas.openxmlformats.org/package/2006/metadata/core-properties"/>
    <ds:schemaRef ds:uri="6dc4bcd6-49db-4c07-9060-8acfc67cef9f"/>
    <ds:schemaRef ds:uri="http://schemas.microsoft.com/office/2006/documentManagement/types"/>
    <ds:schemaRef ds:uri="http://schemas.microsoft.com/office/infopath/2007/PartnerControls"/>
    <ds:schemaRef ds:uri="fb0879af-3eba-417a-a55a-ffe6dcd6ca77"/>
    <ds:schemaRef ds:uri="http://purl.org/dc/elements/1.1/"/>
    <ds:schemaRef ds:uri="http://schemas.microsoft.com/office/2006/metadata/properties"/>
    <ds:schemaRef ds:uri="http://schemas.microsoft.com/sharepoint/v3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TF78500733.dotx</Template>
  <TotalTime>61</TotalTime>
  <Pages>1</Pages>
  <Words>51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-</dc:creator>
  <cp:keywords/>
  <dc:description/>
  <cp:lastModifiedBy>楊維正</cp:lastModifiedBy>
  <cp:revision>2</cp:revision>
  <dcterms:created xsi:type="dcterms:W3CDTF">2019-04-22T12:25:00Z</dcterms:created>
  <dcterms:modified xsi:type="dcterms:W3CDTF">2020-11-02T00:08:00Z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