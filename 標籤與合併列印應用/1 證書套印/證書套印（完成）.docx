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4942" w:type="pct"/>
        <w:jc w:val="center"/>
        <w:tblLook w:val="0600" w:firstRow="0" w:lastRow="0" w:firstColumn="0" w:lastColumn="0" w:noHBand="1" w:noVBand="1"/>
      </w:tblPr>
      <w:tblGrid>
        <w:gridCol w:w="802"/>
        <w:gridCol w:w="5247"/>
        <w:gridCol w:w="1244"/>
        <w:gridCol w:w="3290"/>
        <w:gridCol w:w="2227"/>
      </w:tblGrid>
      <w:tr w:rsidR="00B30A1E" w:rsidRPr="00EC3034" w:rsidTr="005F5300">
        <w:trPr>
          <w:trHeight w:val="2972"/>
          <w:jc w:val="center"/>
        </w:trPr>
        <w:tc>
          <w:tcPr>
            <w:tcW w:w="12810" w:type="dxa"/>
            <w:gridSpan w:val="5"/>
            <w:vAlign w:val="bottom"/>
          </w:tcPr>
          <w:p w:rsidR="00B30A1E" w:rsidRPr="00EC3034" w:rsidRDefault="00B30A1E" w:rsidP="00AA0737">
            <w:pPr>
              <w:pStyle w:val="aa"/>
              <w:rPr>
                <w:sz w:val="72"/>
                <w:szCs w:val="96"/>
              </w:rPr>
            </w:pPr>
            <w:bookmarkStart w:id="0" w:name="_GoBack"/>
            <w:bookmarkEnd w:id="0"/>
            <w:r>
              <w:rPr>
                <w:sz w:val="72"/>
                <w:szCs w:val="96"/>
                <w:lang w:eastAsia="zh-TW"/>
              </w:rPr>
              <w:t>Office365 Word</w:t>
            </w:r>
            <w:r w:rsidRPr="00EC3034">
              <w:rPr>
                <w:sz w:val="72"/>
                <w:szCs w:val="96"/>
                <w:lang w:eastAsia="zh-TW"/>
              </w:rPr>
              <w:t xml:space="preserve"> </w:t>
            </w:r>
            <w:r w:rsidRPr="00EC3034">
              <w:rPr>
                <w:rFonts w:hint="eastAsia"/>
                <w:sz w:val="72"/>
                <w:szCs w:val="96"/>
                <w:lang w:eastAsia="zh-TW"/>
              </w:rPr>
              <w:t>證書</w:t>
            </w:r>
          </w:p>
        </w:tc>
      </w:tr>
      <w:tr w:rsidR="00B30A1E" w:rsidRPr="009B44EA" w:rsidTr="005F5300">
        <w:trPr>
          <w:trHeight w:val="1206"/>
          <w:jc w:val="center"/>
        </w:trPr>
        <w:tc>
          <w:tcPr>
            <w:tcW w:w="12810" w:type="dxa"/>
            <w:gridSpan w:val="5"/>
          </w:tcPr>
          <w:p w:rsidR="00B30A1E" w:rsidRDefault="00B30A1E" w:rsidP="00AA0737">
            <w:pPr>
              <w:pStyle w:val="ac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檢定合格</w:t>
            </w:r>
          </w:p>
        </w:tc>
      </w:tr>
      <w:tr w:rsidR="00B30A1E" w:rsidRPr="001D79D3" w:rsidTr="005F5300">
        <w:trPr>
          <w:trHeight w:val="320"/>
          <w:jc w:val="center"/>
        </w:trPr>
        <w:tc>
          <w:tcPr>
            <w:tcW w:w="12810" w:type="dxa"/>
            <w:gridSpan w:val="5"/>
          </w:tcPr>
          <w:p w:rsidR="00B30A1E" w:rsidRPr="001D79D3" w:rsidRDefault="00B30A1E" w:rsidP="00AA0737">
            <w:pPr>
              <w:rPr>
                <w:i w:val="0"/>
                <w:lang w:eastAsia="zh-TW"/>
              </w:rPr>
            </w:pPr>
            <w:r w:rsidRPr="001D79D3">
              <w:rPr>
                <w:rFonts w:hint="eastAsia"/>
                <w:i w:val="0"/>
                <w:lang w:eastAsia="zh-TW"/>
              </w:rPr>
              <w:t>學習期滿</w:t>
            </w:r>
            <w:r w:rsidRPr="001D79D3">
              <w:rPr>
                <w:rFonts w:hint="eastAsia"/>
                <w:i w:val="0"/>
                <w:lang w:eastAsia="zh-TW"/>
              </w:rPr>
              <w:t xml:space="preserve"> </w:t>
            </w:r>
            <w:r w:rsidRPr="001D79D3">
              <w:rPr>
                <w:rFonts w:hint="eastAsia"/>
                <w:i w:val="0"/>
                <w:lang w:eastAsia="zh-TW"/>
              </w:rPr>
              <w:t>通過考試</w:t>
            </w:r>
            <w:r w:rsidRPr="001D79D3">
              <w:rPr>
                <w:rFonts w:hint="eastAsia"/>
                <w:i w:val="0"/>
                <w:lang w:eastAsia="zh-TW"/>
              </w:rPr>
              <w:t xml:space="preserve"> </w:t>
            </w:r>
            <w:r w:rsidRPr="001D79D3">
              <w:rPr>
                <w:rFonts w:hint="eastAsia"/>
                <w:i w:val="0"/>
                <w:lang w:eastAsia="zh-TW"/>
              </w:rPr>
              <w:t>特頒發證書</w:t>
            </w:r>
          </w:p>
        </w:tc>
      </w:tr>
      <w:tr w:rsidR="00B30A1E" w:rsidRPr="001D79D3" w:rsidTr="005F5300">
        <w:trPr>
          <w:trHeight w:val="1529"/>
          <w:jc w:val="center"/>
        </w:trPr>
        <w:tc>
          <w:tcPr>
            <w:tcW w:w="12810" w:type="dxa"/>
            <w:gridSpan w:val="5"/>
          </w:tcPr>
          <w:p w:rsidR="00B30A1E" w:rsidRPr="00401A2C" w:rsidRDefault="00B30A1E" w:rsidP="00AA0737">
            <w:pPr>
              <w:pStyle w:val="Name"/>
              <w:rPr>
                <w:rFonts w:ascii="源流明體 TTF Heavy" w:eastAsia="源流明體 TTF Heavy" w:hAnsi="源流明體 TTF Heavy"/>
                <w:i w:val="0"/>
                <w:sz w:val="56"/>
                <w:lang w:eastAsia="zh-TW"/>
              </w:rPr>
            </w:pPr>
            <w:r w:rsidRPr="008D5671">
              <w:rPr>
                <w:rFonts w:ascii="源流明體 TTF Heavy" w:eastAsia="源流明體 TTF Heavy" w:hAnsi="源流明體 TTF Heavy"/>
                <w:i w:val="0"/>
                <w:noProof/>
                <w:color w:val="7030A0"/>
                <w:sz w:val="56"/>
                <w:lang w:eastAsia="zh-TW"/>
              </w:rPr>
              <w:t>張</w:t>
            </w:r>
            <w:r w:rsidRPr="008D5671">
              <w:rPr>
                <w:rFonts w:ascii="源流明體 TTF Heavy" w:eastAsia="源流明體 TTF Heavy" w:hAnsi="源流明體 TTF Heavy" w:hint="eastAsia"/>
                <w:i w:val="0"/>
                <w:noProof/>
                <w:color w:val="7030A0"/>
                <w:sz w:val="56"/>
                <w:lang w:eastAsia="zh-TW"/>
              </w:rPr>
              <w:t>X</w:t>
            </w:r>
            <w:r w:rsidRPr="008D5671">
              <w:rPr>
                <w:rFonts w:ascii="源流明體 TTF Heavy" w:eastAsia="源流明體 TTF Heavy" w:hAnsi="源流明體 TTF Heavy"/>
                <w:i w:val="0"/>
                <w:noProof/>
                <w:color w:val="7030A0"/>
                <w:sz w:val="56"/>
                <w:lang w:eastAsia="zh-TW"/>
              </w:rPr>
              <w:t>宏</w:t>
            </w:r>
          </w:p>
        </w:tc>
      </w:tr>
      <w:tr w:rsidR="00B30A1E" w:rsidRPr="001D79D3" w:rsidTr="005F5300">
        <w:trPr>
          <w:trHeight w:val="1476"/>
          <w:jc w:val="center"/>
        </w:trPr>
        <w:tc>
          <w:tcPr>
            <w:tcW w:w="12810" w:type="dxa"/>
            <w:gridSpan w:val="5"/>
            <w:vAlign w:val="center"/>
          </w:tcPr>
          <w:p w:rsidR="00B30A1E" w:rsidRPr="0054713B" w:rsidRDefault="00B30A1E" w:rsidP="00C13CE2">
            <w:pPr>
              <w:tabs>
                <w:tab w:val="left" w:pos="3900"/>
              </w:tabs>
              <w:ind w:left="4431"/>
              <w:jc w:val="left"/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證書編號:</w:t>
            </w:r>
            <w:r w:rsidRPr="0054713B"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  <w:t xml:space="preserve"> </w:t>
            </w:r>
            <w:r w:rsidRPr="008D5671">
              <w:rPr>
                <w:rFonts w:ascii="微軟正黑體" w:eastAsia="微軟正黑體" w:hAnsi="微軟正黑體" w:hint="eastAsia"/>
                <w:i w:val="0"/>
                <w:noProof/>
                <w:color w:val="7030A0"/>
                <w:lang w:eastAsia="zh-TW"/>
              </w:rPr>
              <w:t>19102</w:t>
            </w:r>
            <w:r w:rsidRPr="008D5671">
              <w:rPr>
                <w:rFonts w:ascii="微軟正黑體" w:eastAsia="微軟正黑體" w:hAnsi="微軟正黑體"/>
                <w:i w:val="0"/>
                <w:noProof/>
                <w:color w:val="7030A0"/>
                <w:lang w:eastAsia="zh-TW"/>
              </w:rPr>
              <w:t>0</w:t>
            </w:r>
            <w:r w:rsidRPr="008D5671">
              <w:rPr>
                <w:rFonts w:ascii="微軟正黑體" w:eastAsia="微軟正黑體" w:hAnsi="微軟正黑體" w:hint="eastAsia"/>
                <w:i w:val="0"/>
                <w:noProof/>
                <w:color w:val="7030A0"/>
                <w:lang w:eastAsia="zh-TW"/>
              </w:rPr>
              <w:t>0001</w:t>
            </w:r>
          </w:p>
          <w:p w:rsidR="00B30A1E" w:rsidRPr="00F23F2A" w:rsidRDefault="00B30A1E" w:rsidP="00C13CE2">
            <w:pPr>
              <w:tabs>
                <w:tab w:val="left" w:pos="3900"/>
              </w:tabs>
              <w:ind w:left="4431"/>
              <w:jc w:val="left"/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身份證號:</w:t>
            </w:r>
            <w:r w:rsidRPr="00C13CE2">
              <w:rPr>
                <w:rFonts w:ascii="微軟正黑體" w:eastAsia="微軟正黑體" w:hAnsi="微軟正黑體"/>
                <w:i w:val="0"/>
                <w:lang w:eastAsia="zh-TW"/>
              </w:rPr>
              <w:t xml:space="preserve"> </w:t>
            </w:r>
            <w:r w:rsidRPr="008D5671">
              <w:rPr>
                <w:rFonts w:ascii="微軟正黑體" w:eastAsia="微軟正黑體" w:hAnsi="微軟正黑體"/>
                <w:i w:val="0"/>
                <w:noProof/>
                <w:color w:val="7030A0"/>
                <w:lang w:eastAsia="zh-TW"/>
              </w:rPr>
              <w:t>A169xxx496</w:t>
            </w:r>
          </w:p>
          <w:p w:rsidR="00B30A1E" w:rsidRPr="001D79D3" w:rsidRDefault="00B30A1E" w:rsidP="00C13CE2">
            <w:pPr>
              <w:tabs>
                <w:tab w:val="left" w:pos="3900"/>
              </w:tabs>
              <w:ind w:left="4431"/>
              <w:jc w:val="left"/>
              <w:rPr>
                <w:i w:val="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出生日期:</w:t>
            </w:r>
            <w:r w:rsidRPr="001D79D3">
              <w:rPr>
                <w:i w:val="0"/>
                <w:lang w:eastAsia="zh-TW"/>
              </w:rPr>
              <w:t xml:space="preserve"> </w:t>
            </w:r>
            <w:r w:rsidRPr="008D5671">
              <w:rPr>
                <w:rFonts w:hint="eastAsia"/>
                <w:i w:val="0"/>
                <w:noProof/>
                <w:color w:val="7030A0"/>
                <w:lang w:eastAsia="zh-TW"/>
              </w:rPr>
              <w:t>1975/05/23</w:t>
            </w:r>
          </w:p>
        </w:tc>
      </w:tr>
      <w:tr w:rsidR="00B30A1E" w:rsidRPr="001D79D3" w:rsidTr="005F5300">
        <w:trPr>
          <w:trHeight w:val="921"/>
          <w:jc w:val="center"/>
        </w:trPr>
        <w:tc>
          <w:tcPr>
            <w:tcW w:w="802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5247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1244" w:type="dxa"/>
          </w:tcPr>
          <w:p w:rsidR="00B30A1E" w:rsidRPr="001D79D3" w:rsidRDefault="00B30A1E" w:rsidP="00AA0737">
            <w:pPr>
              <w:rPr>
                <w:i w:val="0"/>
                <w:lang w:eastAsia="zh-TW"/>
              </w:rPr>
            </w:pPr>
          </w:p>
        </w:tc>
        <w:tc>
          <w:tcPr>
            <w:tcW w:w="3290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2226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</w:tr>
      <w:tr w:rsidR="00B30A1E" w:rsidRPr="001D79D3" w:rsidTr="005F5300">
        <w:trPr>
          <w:trHeight w:val="405"/>
          <w:jc w:val="center"/>
        </w:trPr>
        <w:tc>
          <w:tcPr>
            <w:tcW w:w="802" w:type="dxa"/>
            <w:vAlign w:val="center"/>
          </w:tcPr>
          <w:p w:rsidR="00B30A1E" w:rsidRPr="001D79D3" w:rsidRDefault="00B30A1E" w:rsidP="008A067C">
            <w:pPr>
              <w:rPr>
                <w:i w:val="0"/>
                <w:lang w:eastAsia="zh-TW"/>
              </w:rPr>
            </w:pPr>
          </w:p>
        </w:tc>
        <w:tc>
          <w:tcPr>
            <w:tcW w:w="5247" w:type="dxa"/>
            <w:vAlign w:val="center"/>
          </w:tcPr>
          <w:p w:rsidR="00B30A1E" w:rsidRPr="005F5300" w:rsidRDefault="00B30A1E" w:rsidP="005F5300">
            <w:pPr>
              <w:rPr>
                <w:rFonts w:ascii="源流明體 TTF Heavy" w:eastAsia="源流明體 TTF Heavy" w:hAnsi="源流明體 TTF Heavy"/>
                <w:i w:val="0"/>
                <w:lang w:eastAsia="zh-TW"/>
              </w:rPr>
            </w:pPr>
            <w:r w:rsidRPr="005F5300">
              <w:rPr>
                <w:rFonts w:ascii="源流明體 TTF Heavy" w:eastAsia="源流明體 TTF Heavy" w:hAnsi="源流明體 TTF Heavy" w:hint="eastAsia"/>
                <w:i w:val="0"/>
                <w:sz w:val="36"/>
                <w:lang w:eastAsia="zh-TW"/>
              </w:rPr>
              <w:t>A</w:t>
            </w:r>
            <w:r w:rsidRPr="005F5300">
              <w:rPr>
                <w:rFonts w:ascii="源流明體 TTF Heavy" w:eastAsia="源流明體 TTF Heavy" w:hAnsi="源流明體 TTF Heavy"/>
                <w:i w:val="0"/>
                <w:sz w:val="36"/>
                <w:lang w:eastAsia="zh-TW"/>
              </w:rPr>
              <w:t>BC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sz w:val="36"/>
                <w:lang w:eastAsia="zh-TW"/>
              </w:rPr>
              <w:t>電腦教育培訓機構</w:t>
            </w:r>
          </w:p>
        </w:tc>
        <w:tc>
          <w:tcPr>
            <w:tcW w:w="1244" w:type="dxa"/>
            <w:vAlign w:val="center"/>
          </w:tcPr>
          <w:p w:rsidR="00B30A1E" w:rsidRPr="001D79D3" w:rsidRDefault="00B30A1E" w:rsidP="008A067C">
            <w:pPr>
              <w:rPr>
                <w:i w:val="0"/>
                <w:lang w:eastAsia="zh-TW"/>
              </w:rPr>
            </w:pPr>
          </w:p>
        </w:tc>
        <w:tc>
          <w:tcPr>
            <w:tcW w:w="3290" w:type="dxa"/>
            <w:vAlign w:val="center"/>
          </w:tcPr>
          <w:p w:rsidR="00B30A1E" w:rsidRPr="001D79D3" w:rsidRDefault="00B30A1E" w:rsidP="005F5300">
            <w:pPr>
              <w:rPr>
                <w:i w:val="0"/>
              </w:rPr>
            </w:pP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2</w:t>
            </w:r>
            <w:r w:rsidRPr="005F5300">
              <w:rPr>
                <w:rFonts w:ascii="源流明體 TTF Heavy" w:eastAsia="源流明體 TTF Heavy" w:hAnsi="源流明體 TTF Heavy"/>
                <w:i w:val="0"/>
                <w:lang w:eastAsia="zh-TW"/>
              </w:rPr>
              <w:t>0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20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年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11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月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2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日</w:t>
            </w:r>
          </w:p>
        </w:tc>
        <w:tc>
          <w:tcPr>
            <w:tcW w:w="2226" w:type="dxa"/>
            <w:vAlign w:val="center"/>
          </w:tcPr>
          <w:p w:rsidR="00B30A1E" w:rsidRPr="001D79D3" w:rsidRDefault="00B30A1E" w:rsidP="008A067C">
            <w:pPr>
              <w:rPr>
                <w:i w:val="0"/>
              </w:rPr>
            </w:pPr>
          </w:p>
        </w:tc>
      </w:tr>
    </w:tbl>
    <w:p w:rsidR="00B30A1E" w:rsidRDefault="00B30A1E" w:rsidP="00AA0737">
      <w:pPr>
        <w:pStyle w:val="a3"/>
        <w:sectPr w:rsidR="00B30A1E" w:rsidSect="00B30A1E">
          <w:headerReference w:type="default" r:id="rId9"/>
          <w:pgSz w:w="15840" w:h="12240" w:orient="landscape" w:code="1"/>
          <w:pgMar w:top="1138" w:right="1440" w:bottom="360" w:left="1440" w:header="720" w:footer="720" w:gutter="0"/>
          <w:pgNumType w:start="1"/>
          <w:cols w:space="720"/>
          <w:noEndnote/>
          <w:docGrid w:linePitch="381"/>
        </w:sectPr>
      </w:pPr>
    </w:p>
    <w:tbl>
      <w:tblPr>
        <w:tblW w:w="4942" w:type="pct"/>
        <w:jc w:val="center"/>
        <w:tblLook w:val="0600" w:firstRow="0" w:lastRow="0" w:firstColumn="0" w:lastColumn="0" w:noHBand="1" w:noVBand="1"/>
      </w:tblPr>
      <w:tblGrid>
        <w:gridCol w:w="802"/>
        <w:gridCol w:w="5247"/>
        <w:gridCol w:w="1244"/>
        <w:gridCol w:w="3290"/>
        <w:gridCol w:w="2227"/>
      </w:tblGrid>
      <w:tr w:rsidR="00B30A1E" w:rsidRPr="00EC3034" w:rsidTr="005F5300">
        <w:trPr>
          <w:trHeight w:val="2972"/>
          <w:jc w:val="center"/>
        </w:trPr>
        <w:tc>
          <w:tcPr>
            <w:tcW w:w="12810" w:type="dxa"/>
            <w:gridSpan w:val="5"/>
            <w:vAlign w:val="bottom"/>
          </w:tcPr>
          <w:p w:rsidR="00B30A1E" w:rsidRPr="00EC3034" w:rsidRDefault="00B30A1E" w:rsidP="00AA0737">
            <w:pPr>
              <w:pStyle w:val="aa"/>
              <w:rPr>
                <w:sz w:val="72"/>
                <w:szCs w:val="96"/>
              </w:rPr>
            </w:pPr>
            <w:r>
              <w:rPr>
                <w:sz w:val="72"/>
                <w:szCs w:val="96"/>
                <w:lang w:eastAsia="zh-TW"/>
              </w:rPr>
              <w:lastRenderedPageBreak/>
              <w:t>Office365 Word</w:t>
            </w:r>
            <w:r w:rsidRPr="00EC3034">
              <w:rPr>
                <w:sz w:val="72"/>
                <w:szCs w:val="96"/>
                <w:lang w:eastAsia="zh-TW"/>
              </w:rPr>
              <w:t xml:space="preserve"> </w:t>
            </w:r>
            <w:r w:rsidRPr="00EC3034">
              <w:rPr>
                <w:rFonts w:hint="eastAsia"/>
                <w:sz w:val="72"/>
                <w:szCs w:val="96"/>
                <w:lang w:eastAsia="zh-TW"/>
              </w:rPr>
              <w:t>證書</w:t>
            </w:r>
          </w:p>
        </w:tc>
      </w:tr>
      <w:tr w:rsidR="00B30A1E" w:rsidRPr="009B44EA" w:rsidTr="005F5300">
        <w:trPr>
          <w:trHeight w:val="1206"/>
          <w:jc w:val="center"/>
        </w:trPr>
        <w:tc>
          <w:tcPr>
            <w:tcW w:w="12810" w:type="dxa"/>
            <w:gridSpan w:val="5"/>
          </w:tcPr>
          <w:p w:rsidR="00B30A1E" w:rsidRDefault="00B30A1E" w:rsidP="00AA0737">
            <w:pPr>
              <w:pStyle w:val="ac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檢定合格</w:t>
            </w:r>
          </w:p>
        </w:tc>
      </w:tr>
      <w:tr w:rsidR="00B30A1E" w:rsidRPr="001D79D3" w:rsidTr="005F5300">
        <w:trPr>
          <w:trHeight w:val="320"/>
          <w:jc w:val="center"/>
        </w:trPr>
        <w:tc>
          <w:tcPr>
            <w:tcW w:w="12810" w:type="dxa"/>
            <w:gridSpan w:val="5"/>
          </w:tcPr>
          <w:p w:rsidR="00B30A1E" w:rsidRPr="001D79D3" w:rsidRDefault="00B30A1E" w:rsidP="00AA0737">
            <w:pPr>
              <w:rPr>
                <w:i w:val="0"/>
                <w:lang w:eastAsia="zh-TW"/>
              </w:rPr>
            </w:pPr>
            <w:r w:rsidRPr="001D79D3">
              <w:rPr>
                <w:rFonts w:hint="eastAsia"/>
                <w:i w:val="0"/>
                <w:lang w:eastAsia="zh-TW"/>
              </w:rPr>
              <w:t>學習期滿</w:t>
            </w:r>
            <w:r w:rsidRPr="001D79D3">
              <w:rPr>
                <w:rFonts w:hint="eastAsia"/>
                <w:i w:val="0"/>
                <w:lang w:eastAsia="zh-TW"/>
              </w:rPr>
              <w:t xml:space="preserve"> </w:t>
            </w:r>
            <w:r w:rsidRPr="001D79D3">
              <w:rPr>
                <w:rFonts w:hint="eastAsia"/>
                <w:i w:val="0"/>
                <w:lang w:eastAsia="zh-TW"/>
              </w:rPr>
              <w:t>通過考試</w:t>
            </w:r>
            <w:r w:rsidRPr="001D79D3">
              <w:rPr>
                <w:rFonts w:hint="eastAsia"/>
                <w:i w:val="0"/>
                <w:lang w:eastAsia="zh-TW"/>
              </w:rPr>
              <w:t xml:space="preserve"> </w:t>
            </w:r>
            <w:r w:rsidRPr="001D79D3">
              <w:rPr>
                <w:rFonts w:hint="eastAsia"/>
                <w:i w:val="0"/>
                <w:lang w:eastAsia="zh-TW"/>
              </w:rPr>
              <w:t>特頒發證書</w:t>
            </w:r>
          </w:p>
        </w:tc>
      </w:tr>
      <w:tr w:rsidR="00B30A1E" w:rsidRPr="001D79D3" w:rsidTr="005F5300">
        <w:trPr>
          <w:trHeight w:val="1529"/>
          <w:jc w:val="center"/>
        </w:trPr>
        <w:tc>
          <w:tcPr>
            <w:tcW w:w="12810" w:type="dxa"/>
            <w:gridSpan w:val="5"/>
          </w:tcPr>
          <w:p w:rsidR="00B30A1E" w:rsidRPr="00401A2C" w:rsidRDefault="00B30A1E" w:rsidP="00AA0737">
            <w:pPr>
              <w:pStyle w:val="Name"/>
              <w:rPr>
                <w:rFonts w:ascii="源流明體 TTF Heavy" w:eastAsia="源流明體 TTF Heavy" w:hAnsi="源流明體 TTF Heavy"/>
                <w:i w:val="0"/>
                <w:sz w:val="56"/>
                <w:lang w:eastAsia="zh-TW"/>
              </w:rPr>
            </w:pPr>
            <w:r w:rsidRPr="008D5671">
              <w:rPr>
                <w:rFonts w:ascii="源流明體 TTF Heavy" w:eastAsia="源流明體 TTF Heavy" w:hAnsi="源流明體 TTF Heavy"/>
                <w:i w:val="0"/>
                <w:noProof/>
                <w:color w:val="7030A0"/>
                <w:sz w:val="56"/>
                <w:lang w:eastAsia="zh-TW"/>
              </w:rPr>
              <w:t>劉</w:t>
            </w:r>
            <w:r w:rsidRPr="008D5671">
              <w:rPr>
                <w:rFonts w:ascii="源流明體 TTF Heavy" w:eastAsia="源流明體 TTF Heavy" w:hAnsi="源流明體 TTF Heavy" w:hint="eastAsia"/>
                <w:i w:val="0"/>
                <w:noProof/>
                <w:color w:val="7030A0"/>
                <w:sz w:val="56"/>
                <w:lang w:eastAsia="zh-TW"/>
              </w:rPr>
              <w:t>X</w:t>
            </w:r>
            <w:r w:rsidRPr="008D5671">
              <w:rPr>
                <w:rFonts w:ascii="源流明體 TTF Heavy" w:eastAsia="源流明體 TTF Heavy" w:hAnsi="源流明體 TTF Heavy"/>
                <w:i w:val="0"/>
                <w:noProof/>
                <w:color w:val="7030A0"/>
                <w:sz w:val="56"/>
                <w:lang w:eastAsia="zh-TW"/>
              </w:rPr>
              <w:t>睿</w:t>
            </w:r>
          </w:p>
        </w:tc>
      </w:tr>
      <w:tr w:rsidR="00B30A1E" w:rsidRPr="001D79D3" w:rsidTr="005F5300">
        <w:trPr>
          <w:trHeight w:val="1476"/>
          <w:jc w:val="center"/>
        </w:trPr>
        <w:tc>
          <w:tcPr>
            <w:tcW w:w="12810" w:type="dxa"/>
            <w:gridSpan w:val="5"/>
            <w:vAlign w:val="center"/>
          </w:tcPr>
          <w:p w:rsidR="00B30A1E" w:rsidRPr="0054713B" w:rsidRDefault="00B30A1E" w:rsidP="00C13CE2">
            <w:pPr>
              <w:tabs>
                <w:tab w:val="left" w:pos="3900"/>
              </w:tabs>
              <w:ind w:left="4431"/>
              <w:jc w:val="left"/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證書編號:</w:t>
            </w:r>
            <w:r w:rsidRPr="0054713B"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  <w:t xml:space="preserve"> </w:t>
            </w:r>
            <w:r w:rsidRPr="008D5671">
              <w:rPr>
                <w:rFonts w:ascii="微軟正黑體" w:eastAsia="微軟正黑體" w:hAnsi="微軟正黑體" w:hint="eastAsia"/>
                <w:i w:val="0"/>
                <w:noProof/>
                <w:color w:val="7030A0"/>
                <w:lang w:eastAsia="zh-TW"/>
              </w:rPr>
              <w:t>19102</w:t>
            </w:r>
            <w:r w:rsidRPr="008D5671">
              <w:rPr>
                <w:rFonts w:ascii="微軟正黑體" w:eastAsia="微軟正黑體" w:hAnsi="微軟正黑體"/>
                <w:i w:val="0"/>
                <w:noProof/>
                <w:color w:val="7030A0"/>
                <w:lang w:eastAsia="zh-TW"/>
              </w:rPr>
              <w:t>0</w:t>
            </w:r>
            <w:r w:rsidRPr="008D5671">
              <w:rPr>
                <w:rFonts w:ascii="微軟正黑體" w:eastAsia="微軟正黑體" w:hAnsi="微軟正黑體" w:hint="eastAsia"/>
                <w:i w:val="0"/>
                <w:noProof/>
                <w:color w:val="7030A0"/>
                <w:lang w:eastAsia="zh-TW"/>
              </w:rPr>
              <w:t>0002</w:t>
            </w:r>
          </w:p>
          <w:p w:rsidR="00B30A1E" w:rsidRPr="00F23F2A" w:rsidRDefault="00B30A1E" w:rsidP="00C13CE2">
            <w:pPr>
              <w:tabs>
                <w:tab w:val="left" w:pos="3900"/>
              </w:tabs>
              <w:ind w:left="4431"/>
              <w:jc w:val="left"/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身份證號:</w:t>
            </w:r>
            <w:r w:rsidRPr="00C13CE2">
              <w:rPr>
                <w:rFonts w:ascii="微軟正黑體" w:eastAsia="微軟正黑體" w:hAnsi="微軟正黑體"/>
                <w:i w:val="0"/>
                <w:lang w:eastAsia="zh-TW"/>
              </w:rPr>
              <w:t xml:space="preserve"> </w:t>
            </w:r>
            <w:r w:rsidRPr="008D5671">
              <w:rPr>
                <w:rFonts w:ascii="微軟正黑體" w:eastAsia="微軟正黑體" w:hAnsi="微軟正黑體"/>
                <w:i w:val="0"/>
                <w:noProof/>
                <w:color w:val="7030A0"/>
                <w:lang w:eastAsia="zh-TW"/>
              </w:rPr>
              <w:t>A181xxx559</w:t>
            </w:r>
          </w:p>
          <w:p w:rsidR="00B30A1E" w:rsidRPr="001D79D3" w:rsidRDefault="00B30A1E" w:rsidP="00C13CE2">
            <w:pPr>
              <w:tabs>
                <w:tab w:val="left" w:pos="3900"/>
              </w:tabs>
              <w:ind w:left="4431"/>
              <w:jc w:val="left"/>
              <w:rPr>
                <w:i w:val="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出生日期:</w:t>
            </w:r>
            <w:r w:rsidRPr="001D79D3">
              <w:rPr>
                <w:i w:val="0"/>
                <w:lang w:eastAsia="zh-TW"/>
              </w:rPr>
              <w:t xml:space="preserve"> </w:t>
            </w:r>
            <w:r w:rsidRPr="008D5671">
              <w:rPr>
                <w:rFonts w:hint="eastAsia"/>
                <w:i w:val="0"/>
                <w:noProof/>
                <w:color w:val="7030A0"/>
                <w:lang w:eastAsia="zh-TW"/>
              </w:rPr>
              <w:t>1984/02/20</w:t>
            </w:r>
          </w:p>
        </w:tc>
      </w:tr>
      <w:tr w:rsidR="00B30A1E" w:rsidRPr="001D79D3" w:rsidTr="005F5300">
        <w:trPr>
          <w:trHeight w:val="921"/>
          <w:jc w:val="center"/>
        </w:trPr>
        <w:tc>
          <w:tcPr>
            <w:tcW w:w="802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5247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1244" w:type="dxa"/>
          </w:tcPr>
          <w:p w:rsidR="00B30A1E" w:rsidRPr="001D79D3" w:rsidRDefault="00B30A1E" w:rsidP="00AA0737">
            <w:pPr>
              <w:rPr>
                <w:i w:val="0"/>
                <w:lang w:eastAsia="zh-TW"/>
              </w:rPr>
            </w:pPr>
          </w:p>
        </w:tc>
        <w:tc>
          <w:tcPr>
            <w:tcW w:w="3290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2226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</w:tr>
      <w:tr w:rsidR="00B30A1E" w:rsidRPr="001D79D3" w:rsidTr="005F5300">
        <w:trPr>
          <w:trHeight w:val="405"/>
          <w:jc w:val="center"/>
        </w:trPr>
        <w:tc>
          <w:tcPr>
            <w:tcW w:w="802" w:type="dxa"/>
            <w:vAlign w:val="center"/>
          </w:tcPr>
          <w:p w:rsidR="00B30A1E" w:rsidRPr="001D79D3" w:rsidRDefault="00B30A1E" w:rsidP="008A067C">
            <w:pPr>
              <w:rPr>
                <w:i w:val="0"/>
                <w:lang w:eastAsia="zh-TW"/>
              </w:rPr>
            </w:pPr>
          </w:p>
        </w:tc>
        <w:tc>
          <w:tcPr>
            <w:tcW w:w="5247" w:type="dxa"/>
            <w:vAlign w:val="center"/>
          </w:tcPr>
          <w:p w:rsidR="00B30A1E" w:rsidRPr="005F5300" w:rsidRDefault="00B30A1E" w:rsidP="005F5300">
            <w:pPr>
              <w:rPr>
                <w:rFonts w:ascii="源流明體 TTF Heavy" w:eastAsia="源流明體 TTF Heavy" w:hAnsi="源流明體 TTF Heavy"/>
                <w:i w:val="0"/>
                <w:lang w:eastAsia="zh-TW"/>
              </w:rPr>
            </w:pPr>
            <w:r w:rsidRPr="005F5300">
              <w:rPr>
                <w:rFonts w:ascii="源流明體 TTF Heavy" w:eastAsia="源流明體 TTF Heavy" w:hAnsi="源流明體 TTF Heavy" w:hint="eastAsia"/>
                <w:i w:val="0"/>
                <w:sz w:val="36"/>
                <w:lang w:eastAsia="zh-TW"/>
              </w:rPr>
              <w:t>A</w:t>
            </w:r>
            <w:r w:rsidRPr="005F5300">
              <w:rPr>
                <w:rFonts w:ascii="源流明體 TTF Heavy" w:eastAsia="源流明體 TTF Heavy" w:hAnsi="源流明體 TTF Heavy"/>
                <w:i w:val="0"/>
                <w:sz w:val="36"/>
                <w:lang w:eastAsia="zh-TW"/>
              </w:rPr>
              <w:t>BC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sz w:val="36"/>
                <w:lang w:eastAsia="zh-TW"/>
              </w:rPr>
              <w:t>電腦教育培訓機構</w:t>
            </w:r>
          </w:p>
        </w:tc>
        <w:tc>
          <w:tcPr>
            <w:tcW w:w="1244" w:type="dxa"/>
            <w:vAlign w:val="center"/>
          </w:tcPr>
          <w:p w:rsidR="00B30A1E" w:rsidRPr="001D79D3" w:rsidRDefault="00B30A1E" w:rsidP="008A067C">
            <w:pPr>
              <w:rPr>
                <w:i w:val="0"/>
                <w:lang w:eastAsia="zh-TW"/>
              </w:rPr>
            </w:pPr>
          </w:p>
        </w:tc>
        <w:tc>
          <w:tcPr>
            <w:tcW w:w="3290" w:type="dxa"/>
            <w:vAlign w:val="center"/>
          </w:tcPr>
          <w:p w:rsidR="00B30A1E" w:rsidRPr="001D79D3" w:rsidRDefault="00B30A1E" w:rsidP="005F5300">
            <w:pPr>
              <w:rPr>
                <w:i w:val="0"/>
              </w:rPr>
            </w:pP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2</w:t>
            </w:r>
            <w:r w:rsidRPr="005F5300">
              <w:rPr>
                <w:rFonts w:ascii="源流明體 TTF Heavy" w:eastAsia="源流明體 TTF Heavy" w:hAnsi="源流明體 TTF Heavy"/>
                <w:i w:val="0"/>
                <w:lang w:eastAsia="zh-TW"/>
              </w:rPr>
              <w:t>0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20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年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11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月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2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日</w:t>
            </w:r>
          </w:p>
        </w:tc>
        <w:tc>
          <w:tcPr>
            <w:tcW w:w="2226" w:type="dxa"/>
            <w:vAlign w:val="center"/>
          </w:tcPr>
          <w:p w:rsidR="00B30A1E" w:rsidRPr="001D79D3" w:rsidRDefault="00B30A1E" w:rsidP="008A067C">
            <w:pPr>
              <w:rPr>
                <w:i w:val="0"/>
              </w:rPr>
            </w:pPr>
          </w:p>
        </w:tc>
      </w:tr>
    </w:tbl>
    <w:p w:rsidR="00B30A1E" w:rsidRDefault="00B30A1E" w:rsidP="00AA0737">
      <w:pPr>
        <w:pStyle w:val="a3"/>
        <w:sectPr w:rsidR="00B30A1E" w:rsidSect="00B30A1E">
          <w:headerReference w:type="default" r:id="rId10"/>
          <w:pgSz w:w="15840" w:h="12240" w:orient="landscape" w:code="1"/>
          <w:pgMar w:top="1138" w:right="1440" w:bottom="360" w:left="1440" w:header="720" w:footer="720" w:gutter="0"/>
          <w:pgNumType w:start="1"/>
          <w:cols w:space="720"/>
          <w:noEndnote/>
          <w:docGrid w:linePitch="381"/>
        </w:sectPr>
      </w:pPr>
    </w:p>
    <w:tbl>
      <w:tblPr>
        <w:tblW w:w="4942" w:type="pct"/>
        <w:jc w:val="center"/>
        <w:tblLook w:val="0600" w:firstRow="0" w:lastRow="0" w:firstColumn="0" w:lastColumn="0" w:noHBand="1" w:noVBand="1"/>
      </w:tblPr>
      <w:tblGrid>
        <w:gridCol w:w="802"/>
        <w:gridCol w:w="5247"/>
        <w:gridCol w:w="1244"/>
        <w:gridCol w:w="3290"/>
        <w:gridCol w:w="2227"/>
      </w:tblGrid>
      <w:tr w:rsidR="00B30A1E" w:rsidRPr="00EC3034" w:rsidTr="005F5300">
        <w:trPr>
          <w:trHeight w:val="2972"/>
          <w:jc w:val="center"/>
        </w:trPr>
        <w:tc>
          <w:tcPr>
            <w:tcW w:w="12810" w:type="dxa"/>
            <w:gridSpan w:val="5"/>
            <w:vAlign w:val="bottom"/>
          </w:tcPr>
          <w:p w:rsidR="00B30A1E" w:rsidRPr="00EC3034" w:rsidRDefault="00B30A1E" w:rsidP="00AA0737">
            <w:pPr>
              <w:pStyle w:val="aa"/>
              <w:rPr>
                <w:sz w:val="72"/>
                <w:szCs w:val="96"/>
              </w:rPr>
            </w:pPr>
            <w:r>
              <w:rPr>
                <w:sz w:val="72"/>
                <w:szCs w:val="96"/>
                <w:lang w:eastAsia="zh-TW"/>
              </w:rPr>
              <w:lastRenderedPageBreak/>
              <w:t>Office365 Word</w:t>
            </w:r>
            <w:r w:rsidRPr="00EC3034">
              <w:rPr>
                <w:sz w:val="72"/>
                <w:szCs w:val="96"/>
                <w:lang w:eastAsia="zh-TW"/>
              </w:rPr>
              <w:t xml:space="preserve"> </w:t>
            </w:r>
            <w:r w:rsidRPr="00EC3034">
              <w:rPr>
                <w:rFonts w:hint="eastAsia"/>
                <w:sz w:val="72"/>
                <w:szCs w:val="96"/>
                <w:lang w:eastAsia="zh-TW"/>
              </w:rPr>
              <w:t>證書</w:t>
            </w:r>
          </w:p>
        </w:tc>
      </w:tr>
      <w:tr w:rsidR="00B30A1E" w:rsidRPr="009B44EA" w:rsidTr="005F5300">
        <w:trPr>
          <w:trHeight w:val="1206"/>
          <w:jc w:val="center"/>
        </w:trPr>
        <w:tc>
          <w:tcPr>
            <w:tcW w:w="12810" w:type="dxa"/>
            <w:gridSpan w:val="5"/>
          </w:tcPr>
          <w:p w:rsidR="00B30A1E" w:rsidRDefault="00B30A1E" w:rsidP="00AA0737">
            <w:pPr>
              <w:pStyle w:val="ac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檢定合格</w:t>
            </w:r>
          </w:p>
        </w:tc>
      </w:tr>
      <w:tr w:rsidR="00B30A1E" w:rsidRPr="001D79D3" w:rsidTr="005F5300">
        <w:trPr>
          <w:trHeight w:val="320"/>
          <w:jc w:val="center"/>
        </w:trPr>
        <w:tc>
          <w:tcPr>
            <w:tcW w:w="12810" w:type="dxa"/>
            <w:gridSpan w:val="5"/>
          </w:tcPr>
          <w:p w:rsidR="00B30A1E" w:rsidRPr="001D79D3" w:rsidRDefault="00B30A1E" w:rsidP="00AA0737">
            <w:pPr>
              <w:rPr>
                <w:i w:val="0"/>
                <w:lang w:eastAsia="zh-TW"/>
              </w:rPr>
            </w:pPr>
            <w:r w:rsidRPr="001D79D3">
              <w:rPr>
                <w:rFonts w:hint="eastAsia"/>
                <w:i w:val="0"/>
                <w:lang w:eastAsia="zh-TW"/>
              </w:rPr>
              <w:t>學習期滿</w:t>
            </w:r>
            <w:r w:rsidRPr="001D79D3">
              <w:rPr>
                <w:rFonts w:hint="eastAsia"/>
                <w:i w:val="0"/>
                <w:lang w:eastAsia="zh-TW"/>
              </w:rPr>
              <w:t xml:space="preserve"> </w:t>
            </w:r>
            <w:r w:rsidRPr="001D79D3">
              <w:rPr>
                <w:rFonts w:hint="eastAsia"/>
                <w:i w:val="0"/>
                <w:lang w:eastAsia="zh-TW"/>
              </w:rPr>
              <w:t>通過考試</w:t>
            </w:r>
            <w:r w:rsidRPr="001D79D3">
              <w:rPr>
                <w:rFonts w:hint="eastAsia"/>
                <w:i w:val="0"/>
                <w:lang w:eastAsia="zh-TW"/>
              </w:rPr>
              <w:t xml:space="preserve"> </w:t>
            </w:r>
            <w:r w:rsidRPr="001D79D3">
              <w:rPr>
                <w:rFonts w:hint="eastAsia"/>
                <w:i w:val="0"/>
                <w:lang w:eastAsia="zh-TW"/>
              </w:rPr>
              <w:t>特頒發證書</w:t>
            </w:r>
          </w:p>
        </w:tc>
      </w:tr>
      <w:tr w:rsidR="00B30A1E" w:rsidRPr="001D79D3" w:rsidTr="005F5300">
        <w:trPr>
          <w:trHeight w:val="1529"/>
          <w:jc w:val="center"/>
        </w:trPr>
        <w:tc>
          <w:tcPr>
            <w:tcW w:w="12810" w:type="dxa"/>
            <w:gridSpan w:val="5"/>
          </w:tcPr>
          <w:p w:rsidR="00B30A1E" w:rsidRPr="00401A2C" w:rsidRDefault="00B30A1E" w:rsidP="00AA0737">
            <w:pPr>
              <w:pStyle w:val="Name"/>
              <w:rPr>
                <w:rFonts w:ascii="源流明體 TTF Heavy" w:eastAsia="源流明體 TTF Heavy" w:hAnsi="源流明體 TTF Heavy"/>
                <w:i w:val="0"/>
                <w:sz w:val="56"/>
                <w:lang w:eastAsia="zh-TW"/>
              </w:rPr>
            </w:pPr>
            <w:r w:rsidRPr="008D5671">
              <w:rPr>
                <w:rFonts w:ascii="源流明體 TTF Heavy" w:eastAsia="源流明體 TTF Heavy" w:hAnsi="源流明體 TTF Heavy"/>
                <w:i w:val="0"/>
                <w:noProof/>
                <w:color w:val="7030A0"/>
                <w:sz w:val="56"/>
                <w:lang w:eastAsia="zh-TW"/>
              </w:rPr>
              <w:t>蔡</w:t>
            </w:r>
            <w:r w:rsidRPr="008D5671">
              <w:rPr>
                <w:rFonts w:ascii="源流明體 TTF Heavy" w:eastAsia="源流明體 TTF Heavy" w:hAnsi="源流明體 TTF Heavy" w:hint="eastAsia"/>
                <w:i w:val="0"/>
                <w:noProof/>
                <w:color w:val="7030A0"/>
                <w:sz w:val="56"/>
                <w:lang w:eastAsia="zh-TW"/>
              </w:rPr>
              <w:t>X</w:t>
            </w:r>
            <w:r w:rsidRPr="008D5671">
              <w:rPr>
                <w:rFonts w:ascii="源流明體 TTF Heavy" w:eastAsia="源流明體 TTF Heavy" w:hAnsi="源流明體 TTF Heavy"/>
                <w:i w:val="0"/>
                <w:noProof/>
                <w:color w:val="7030A0"/>
                <w:sz w:val="56"/>
                <w:lang w:eastAsia="zh-TW"/>
              </w:rPr>
              <w:t>君</w:t>
            </w:r>
          </w:p>
        </w:tc>
      </w:tr>
      <w:tr w:rsidR="00B30A1E" w:rsidRPr="001D79D3" w:rsidTr="005F5300">
        <w:trPr>
          <w:trHeight w:val="1476"/>
          <w:jc w:val="center"/>
        </w:trPr>
        <w:tc>
          <w:tcPr>
            <w:tcW w:w="12810" w:type="dxa"/>
            <w:gridSpan w:val="5"/>
            <w:vAlign w:val="center"/>
          </w:tcPr>
          <w:p w:rsidR="00B30A1E" w:rsidRPr="0054713B" w:rsidRDefault="00B30A1E" w:rsidP="00C13CE2">
            <w:pPr>
              <w:tabs>
                <w:tab w:val="left" w:pos="3900"/>
              </w:tabs>
              <w:ind w:left="4431"/>
              <w:jc w:val="left"/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證書編號:</w:t>
            </w:r>
            <w:r w:rsidRPr="0054713B"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  <w:t xml:space="preserve"> </w:t>
            </w:r>
            <w:r w:rsidRPr="008D5671">
              <w:rPr>
                <w:rFonts w:ascii="微軟正黑體" w:eastAsia="微軟正黑體" w:hAnsi="微軟正黑體" w:hint="eastAsia"/>
                <w:i w:val="0"/>
                <w:noProof/>
                <w:color w:val="7030A0"/>
                <w:lang w:eastAsia="zh-TW"/>
              </w:rPr>
              <w:t>19102</w:t>
            </w:r>
            <w:r w:rsidRPr="008D5671">
              <w:rPr>
                <w:rFonts w:ascii="微軟正黑體" w:eastAsia="微軟正黑體" w:hAnsi="微軟正黑體"/>
                <w:i w:val="0"/>
                <w:noProof/>
                <w:color w:val="7030A0"/>
                <w:lang w:eastAsia="zh-TW"/>
              </w:rPr>
              <w:t>0</w:t>
            </w:r>
            <w:r w:rsidRPr="008D5671">
              <w:rPr>
                <w:rFonts w:ascii="微軟正黑體" w:eastAsia="微軟正黑體" w:hAnsi="微軟正黑體" w:hint="eastAsia"/>
                <w:i w:val="0"/>
                <w:noProof/>
                <w:color w:val="7030A0"/>
                <w:lang w:eastAsia="zh-TW"/>
              </w:rPr>
              <w:t>0003</w:t>
            </w:r>
          </w:p>
          <w:p w:rsidR="00B30A1E" w:rsidRPr="00F23F2A" w:rsidRDefault="00B30A1E" w:rsidP="00C13CE2">
            <w:pPr>
              <w:tabs>
                <w:tab w:val="left" w:pos="3900"/>
              </w:tabs>
              <w:ind w:left="4431"/>
              <w:jc w:val="left"/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身份證號:</w:t>
            </w:r>
            <w:r w:rsidRPr="00C13CE2">
              <w:rPr>
                <w:rFonts w:ascii="微軟正黑體" w:eastAsia="微軟正黑體" w:hAnsi="微軟正黑體"/>
                <w:i w:val="0"/>
                <w:lang w:eastAsia="zh-TW"/>
              </w:rPr>
              <w:t xml:space="preserve"> </w:t>
            </w:r>
            <w:r w:rsidRPr="008D5671">
              <w:rPr>
                <w:rFonts w:ascii="微軟正黑體" w:eastAsia="微軟正黑體" w:hAnsi="微軟正黑體"/>
                <w:i w:val="0"/>
                <w:noProof/>
                <w:color w:val="7030A0"/>
                <w:lang w:eastAsia="zh-TW"/>
              </w:rPr>
              <w:t>A226xxx687</w:t>
            </w:r>
          </w:p>
          <w:p w:rsidR="00B30A1E" w:rsidRPr="001D79D3" w:rsidRDefault="00B30A1E" w:rsidP="00C13CE2">
            <w:pPr>
              <w:tabs>
                <w:tab w:val="left" w:pos="3900"/>
              </w:tabs>
              <w:ind w:left="4431"/>
              <w:jc w:val="left"/>
              <w:rPr>
                <w:i w:val="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出生日期:</w:t>
            </w:r>
            <w:r w:rsidRPr="001D79D3">
              <w:rPr>
                <w:i w:val="0"/>
                <w:lang w:eastAsia="zh-TW"/>
              </w:rPr>
              <w:t xml:space="preserve"> </w:t>
            </w:r>
            <w:r w:rsidRPr="008D5671">
              <w:rPr>
                <w:rFonts w:hint="eastAsia"/>
                <w:i w:val="0"/>
                <w:noProof/>
                <w:color w:val="7030A0"/>
                <w:lang w:eastAsia="zh-TW"/>
              </w:rPr>
              <w:t>1982/12/22</w:t>
            </w:r>
          </w:p>
        </w:tc>
      </w:tr>
      <w:tr w:rsidR="00B30A1E" w:rsidRPr="001D79D3" w:rsidTr="005F5300">
        <w:trPr>
          <w:trHeight w:val="921"/>
          <w:jc w:val="center"/>
        </w:trPr>
        <w:tc>
          <w:tcPr>
            <w:tcW w:w="802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5247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1244" w:type="dxa"/>
          </w:tcPr>
          <w:p w:rsidR="00B30A1E" w:rsidRPr="001D79D3" w:rsidRDefault="00B30A1E" w:rsidP="00AA0737">
            <w:pPr>
              <w:rPr>
                <w:i w:val="0"/>
                <w:lang w:eastAsia="zh-TW"/>
              </w:rPr>
            </w:pPr>
          </w:p>
        </w:tc>
        <w:tc>
          <w:tcPr>
            <w:tcW w:w="3290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2226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</w:tr>
      <w:tr w:rsidR="00B30A1E" w:rsidRPr="001D79D3" w:rsidTr="005F5300">
        <w:trPr>
          <w:trHeight w:val="405"/>
          <w:jc w:val="center"/>
        </w:trPr>
        <w:tc>
          <w:tcPr>
            <w:tcW w:w="802" w:type="dxa"/>
            <w:vAlign w:val="center"/>
          </w:tcPr>
          <w:p w:rsidR="00B30A1E" w:rsidRPr="001D79D3" w:rsidRDefault="00B30A1E" w:rsidP="008A067C">
            <w:pPr>
              <w:rPr>
                <w:i w:val="0"/>
                <w:lang w:eastAsia="zh-TW"/>
              </w:rPr>
            </w:pPr>
          </w:p>
        </w:tc>
        <w:tc>
          <w:tcPr>
            <w:tcW w:w="5247" w:type="dxa"/>
            <w:vAlign w:val="center"/>
          </w:tcPr>
          <w:p w:rsidR="00B30A1E" w:rsidRPr="005F5300" w:rsidRDefault="00B30A1E" w:rsidP="005F5300">
            <w:pPr>
              <w:rPr>
                <w:rFonts w:ascii="源流明體 TTF Heavy" w:eastAsia="源流明體 TTF Heavy" w:hAnsi="源流明體 TTF Heavy"/>
                <w:i w:val="0"/>
                <w:lang w:eastAsia="zh-TW"/>
              </w:rPr>
            </w:pPr>
            <w:r w:rsidRPr="005F5300">
              <w:rPr>
                <w:rFonts w:ascii="源流明體 TTF Heavy" w:eastAsia="源流明體 TTF Heavy" w:hAnsi="源流明體 TTF Heavy" w:hint="eastAsia"/>
                <w:i w:val="0"/>
                <w:sz w:val="36"/>
                <w:lang w:eastAsia="zh-TW"/>
              </w:rPr>
              <w:t>A</w:t>
            </w:r>
            <w:r w:rsidRPr="005F5300">
              <w:rPr>
                <w:rFonts w:ascii="源流明體 TTF Heavy" w:eastAsia="源流明體 TTF Heavy" w:hAnsi="源流明體 TTF Heavy"/>
                <w:i w:val="0"/>
                <w:sz w:val="36"/>
                <w:lang w:eastAsia="zh-TW"/>
              </w:rPr>
              <w:t>BC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sz w:val="36"/>
                <w:lang w:eastAsia="zh-TW"/>
              </w:rPr>
              <w:t>電腦教育培訓機構</w:t>
            </w:r>
          </w:p>
        </w:tc>
        <w:tc>
          <w:tcPr>
            <w:tcW w:w="1244" w:type="dxa"/>
            <w:vAlign w:val="center"/>
          </w:tcPr>
          <w:p w:rsidR="00B30A1E" w:rsidRPr="001D79D3" w:rsidRDefault="00B30A1E" w:rsidP="008A067C">
            <w:pPr>
              <w:rPr>
                <w:i w:val="0"/>
                <w:lang w:eastAsia="zh-TW"/>
              </w:rPr>
            </w:pPr>
          </w:p>
        </w:tc>
        <w:tc>
          <w:tcPr>
            <w:tcW w:w="3290" w:type="dxa"/>
            <w:vAlign w:val="center"/>
          </w:tcPr>
          <w:p w:rsidR="00B30A1E" w:rsidRPr="001D79D3" w:rsidRDefault="00B30A1E" w:rsidP="005F5300">
            <w:pPr>
              <w:rPr>
                <w:i w:val="0"/>
              </w:rPr>
            </w:pP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2</w:t>
            </w:r>
            <w:r w:rsidRPr="005F5300">
              <w:rPr>
                <w:rFonts w:ascii="源流明體 TTF Heavy" w:eastAsia="源流明體 TTF Heavy" w:hAnsi="源流明體 TTF Heavy"/>
                <w:i w:val="0"/>
                <w:lang w:eastAsia="zh-TW"/>
              </w:rPr>
              <w:t>0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20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年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11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月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2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日</w:t>
            </w:r>
          </w:p>
        </w:tc>
        <w:tc>
          <w:tcPr>
            <w:tcW w:w="2226" w:type="dxa"/>
            <w:vAlign w:val="center"/>
          </w:tcPr>
          <w:p w:rsidR="00B30A1E" w:rsidRPr="001D79D3" w:rsidRDefault="00B30A1E" w:rsidP="008A067C">
            <w:pPr>
              <w:rPr>
                <w:i w:val="0"/>
              </w:rPr>
            </w:pPr>
          </w:p>
        </w:tc>
      </w:tr>
    </w:tbl>
    <w:p w:rsidR="00B30A1E" w:rsidRDefault="00B30A1E" w:rsidP="00AA0737">
      <w:pPr>
        <w:pStyle w:val="a3"/>
        <w:sectPr w:rsidR="00B30A1E" w:rsidSect="00B30A1E">
          <w:headerReference w:type="default" r:id="rId11"/>
          <w:pgSz w:w="15840" w:h="12240" w:orient="landscape" w:code="1"/>
          <w:pgMar w:top="1138" w:right="1440" w:bottom="360" w:left="1440" w:header="720" w:footer="720" w:gutter="0"/>
          <w:pgNumType w:start="1"/>
          <w:cols w:space="720"/>
          <w:noEndnote/>
          <w:docGrid w:linePitch="381"/>
        </w:sectPr>
      </w:pPr>
    </w:p>
    <w:tbl>
      <w:tblPr>
        <w:tblW w:w="4942" w:type="pct"/>
        <w:jc w:val="center"/>
        <w:tblLook w:val="0600" w:firstRow="0" w:lastRow="0" w:firstColumn="0" w:lastColumn="0" w:noHBand="1" w:noVBand="1"/>
      </w:tblPr>
      <w:tblGrid>
        <w:gridCol w:w="802"/>
        <w:gridCol w:w="5247"/>
        <w:gridCol w:w="1244"/>
        <w:gridCol w:w="3290"/>
        <w:gridCol w:w="2227"/>
      </w:tblGrid>
      <w:tr w:rsidR="00B30A1E" w:rsidRPr="00EC3034" w:rsidTr="005F5300">
        <w:trPr>
          <w:trHeight w:val="2972"/>
          <w:jc w:val="center"/>
        </w:trPr>
        <w:tc>
          <w:tcPr>
            <w:tcW w:w="12810" w:type="dxa"/>
            <w:gridSpan w:val="5"/>
            <w:vAlign w:val="bottom"/>
          </w:tcPr>
          <w:p w:rsidR="00B30A1E" w:rsidRPr="00EC3034" w:rsidRDefault="00B30A1E" w:rsidP="00AA0737">
            <w:pPr>
              <w:pStyle w:val="aa"/>
              <w:rPr>
                <w:sz w:val="72"/>
                <w:szCs w:val="96"/>
              </w:rPr>
            </w:pPr>
            <w:r>
              <w:rPr>
                <w:sz w:val="72"/>
                <w:szCs w:val="96"/>
                <w:lang w:eastAsia="zh-TW"/>
              </w:rPr>
              <w:lastRenderedPageBreak/>
              <w:t>Office365 Word</w:t>
            </w:r>
            <w:r w:rsidRPr="00EC3034">
              <w:rPr>
                <w:sz w:val="72"/>
                <w:szCs w:val="96"/>
                <w:lang w:eastAsia="zh-TW"/>
              </w:rPr>
              <w:t xml:space="preserve"> </w:t>
            </w:r>
            <w:r w:rsidRPr="00EC3034">
              <w:rPr>
                <w:rFonts w:hint="eastAsia"/>
                <w:sz w:val="72"/>
                <w:szCs w:val="96"/>
                <w:lang w:eastAsia="zh-TW"/>
              </w:rPr>
              <w:t>證書</w:t>
            </w:r>
          </w:p>
        </w:tc>
      </w:tr>
      <w:tr w:rsidR="00B30A1E" w:rsidRPr="009B44EA" w:rsidTr="005F5300">
        <w:trPr>
          <w:trHeight w:val="1206"/>
          <w:jc w:val="center"/>
        </w:trPr>
        <w:tc>
          <w:tcPr>
            <w:tcW w:w="12810" w:type="dxa"/>
            <w:gridSpan w:val="5"/>
          </w:tcPr>
          <w:p w:rsidR="00B30A1E" w:rsidRDefault="00B30A1E" w:rsidP="00AA0737">
            <w:pPr>
              <w:pStyle w:val="ac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檢定合格</w:t>
            </w:r>
          </w:p>
        </w:tc>
      </w:tr>
      <w:tr w:rsidR="00B30A1E" w:rsidRPr="001D79D3" w:rsidTr="005F5300">
        <w:trPr>
          <w:trHeight w:val="320"/>
          <w:jc w:val="center"/>
        </w:trPr>
        <w:tc>
          <w:tcPr>
            <w:tcW w:w="12810" w:type="dxa"/>
            <w:gridSpan w:val="5"/>
          </w:tcPr>
          <w:p w:rsidR="00B30A1E" w:rsidRPr="001D79D3" w:rsidRDefault="00B30A1E" w:rsidP="00AA0737">
            <w:pPr>
              <w:rPr>
                <w:i w:val="0"/>
                <w:lang w:eastAsia="zh-TW"/>
              </w:rPr>
            </w:pPr>
            <w:r w:rsidRPr="001D79D3">
              <w:rPr>
                <w:rFonts w:hint="eastAsia"/>
                <w:i w:val="0"/>
                <w:lang w:eastAsia="zh-TW"/>
              </w:rPr>
              <w:t>學習期滿</w:t>
            </w:r>
            <w:r w:rsidRPr="001D79D3">
              <w:rPr>
                <w:rFonts w:hint="eastAsia"/>
                <w:i w:val="0"/>
                <w:lang w:eastAsia="zh-TW"/>
              </w:rPr>
              <w:t xml:space="preserve"> </w:t>
            </w:r>
            <w:r w:rsidRPr="001D79D3">
              <w:rPr>
                <w:rFonts w:hint="eastAsia"/>
                <w:i w:val="0"/>
                <w:lang w:eastAsia="zh-TW"/>
              </w:rPr>
              <w:t>通過考試</w:t>
            </w:r>
            <w:r w:rsidRPr="001D79D3">
              <w:rPr>
                <w:rFonts w:hint="eastAsia"/>
                <w:i w:val="0"/>
                <w:lang w:eastAsia="zh-TW"/>
              </w:rPr>
              <w:t xml:space="preserve"> </w:t>
            </w:r>
            <w:r w:rsidRPr="001D79D3">
              <w:rPr>
                <w:rFonts w:hint="eastAsia"/>
                <w:i w:val="0"/>
                <w:lang w:eastAsia="zh-TW"/>
              </w:rPr>
              <w:t>特頒發證書</w:t>
            </w:r>
          </w:p>
        </w:tc>
      </w:tr>
      <w:tr w:rsidR="00B30A1E" w:rsidRPr="001D79D3" w:rsidTr="005F5300">
        <w:trPr>
          <w:trHeight w:val="1529"/>
          <w:jc w:val="center"/>
        </w:trPr>
        <w:tc>
          <w:tcPr>
            <w:tcW w:w="12810" w:type="dxa"/>
            <w:gridSpan w:val="5"/>
          </w:tcPr>
          <w:p w:rsidR="00B30A1E" w:rsidRPr="00401A2C" w:rsidRDefault="00B30A1E" w:rsidP="00AA0737">
            <w:pPr>
              <w:pStyle w:val="Name"/>
              <w:rPr>
                <w:rFonts w:ascii="源流明體 TTF Heavy" w:eastAsia="源流明體 TTF Heavy" w:hAnsi="源流明體 TTF Heavy"/>
                <w:i w:val="0"/>
                <w:sz w:val="56"/>
                <w:lang w:eastAsia="zh-TW"/>
              </w:rPr>
            </w:pPr>
            <w:r w:rsidRPr="008D5671">
              <w:rPr>
                <w:rFonts w:ascii="源流明體 TTF Heavy" w:eastAsia="源流明體 TTF Heavy" w:hAnsi="源流明體 TTF Heavy"/>
                <w:i w:val="0"/>
                <w:noProof/>
                <w:color w:val="7030A0"/>
                <w:sz w:val="56"/>
                <w:lang w:eastAsia="zh-TW"/>
              </w:rPr>
              <w:t>趙</w:t>
            </w:r>
            <w:r w:rsidRPr="008D5671">
              <w:rPr>
                <w:rFonts w:ascii="源流明體 TTF Heavy" w:eastAsia="源流明體 TTF Heavy" w:hAnsi="源流明體 TTF Heavy" w:hint="eastAsia"/>
                <w:i w:val="0"/>
                <w:noProof/>
                <w:color w:val="7030A0"/>
                <w:sz w:val="56"/>
                <w:lang w:eastAsia="zh-TW"/>
              </w:rPr>
              <w:t>X</w:t>
            </w:r>
            <w:r w:rsidRPr="008D5671">
              <w:rPr>
                <w:rFonts w:ascii="源流明體 TTF Heavy" w:eastAsia="源流明體 TTF Heavy" w:hAnsi="源流明體 TTF Heavy"/>
                <w:i w:val="0"/>
                <w:noProof/>
                <w:color w:val="7030A0"/>
                <w:sz w:val="56"/>
                <w:lang w:eastAsia="zh-TW"/>
              </w:rPr>
              <w:t>傑</w:t>
            </w:r>
          </w:p>
        </w:tc>
      </w:tr>
      <w:tr w:rsidR="00B30A1E" w:rsidRPr="001D79D3" w:rsidTr="005F5300">
        <w:trPr>
          <w:trHeight w:val="1476"/>
          <w:jc w:val="center"/>
        </w:trPr>
        <w:tc>
          <w:tcPr>
            <w:tcW w:w="12810" w:type="dxa"/>
            <w:gridSpan w:val="5"/>
            <w:vAlign w:val="center"/>
          </w:tcPr>
          <w:p w:rsidR="00B30A1E" w:rsidRPr="0054713B" w:rsidRDefault="00B30A1E" w:rsidP="00C13CE2">
            <w:pPr>
              <w:tabs>
                <w:tab w:val="left" w:pos="3900"/>
              </w:tabs>
              <w:ind w:left="4431"/>
              <w:jc w:val="left"/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證書編號:</w:t>
            </w:r>
            <w:r w:rsidRPr="0054713B"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  <w:t xml:space="preserve"> </w:t>
            </w:r>
            <w:r w:rsidRPr="008D5671">
              <w:rPr>
                <w:rFonts w:ascii="微軟正黑體" w:eastAsia="微軟正黑體" w:hAnsi="微軟正黑體" w:hint="eastAsia"/>
                <w:i w:val="0"/>
                <w:noProof/>
                <w:color w:val="7030A0"/>
                <w:lang w:eastAsia="zh-TW"/>
              </w:rPr>
              <w:t>19102</w:t>
            </w:r>
            <w:r w:rsidRPr="008D5671">
              <w:rPr>
                <w:rFonts w:ascii="微軟正黑體" w:eastAsia="微軟正黑體" w:hAnsi="微軟正黑體"/>
                <w:i w:val="0"/>
                <w:noProof/>
                <w:color w:val="7030A0"/>
                <w:lang w:eastAsia="zh-TW"/>
              </w:rPr>
              <w:t>0</w:t>
            </w:r>
            <w:r w:rsidRPr="008D5671">
              <w:rPr>
                <w:rFonts w:ascii="微軟正黑體" w:eastAsia="微軟正黑體" w:hAnsi="微軟正黑體" w:hint="eastAsia"/>
                <w:i w:val="0"/>
                <w:noProof/>
                <w:color w:val="7030A0"/>
                <w:lang w:eastAsia="zh-TW"/>
              </w:rPr>
              <w:t>0004</w:t>
            </w:r>
          </w:p>
          <w:p w:rsidR="00B30A1E" w:rsidRPr="00F23F2A" w:rsidRDefault="00B30A1E" w:rsidP="00C13CE2">
            <w:pPr>
              <w:tabs>
                <w:tab w:val="left" w:pos="3900"/>
              </w:tabs>
              <w:ind w:left="4431"/>
              <w:jc w:val="left"/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身份證號:</w:t>
            </w:r>
            <w:r w:rsidRPr="00C13CE2">
              <w:rPr>
                <w:rFonts w:ascii="微軟正黑體" w:eastAsia="微軟正黑體" w:hAnsi="微軟正黑體"/>
                <w:i w:val="0"/>
                <w:lang w:eastAsia="zh-TW"/>
              </w:rPr>
              <w:t xml:space="preserve"> </w:t>
            </w:r>
            <w:r w:rsidRPr="008D5671">
              <w:rPr>
                <w:rFonts w:ascii="微軟正黑體" w:eastAsia="微軟正黑體" w:hAnsi="微軟正黑體"/>
                <w:i w:val="0"/>
                <w:noProof/>
                <w:color w:val="7030A0"/>
                <w:lang w:eastAsia="zh-TW"/>
              </w:rPr>
              <w:t>A164xxx579</w:t>
            </w:r>
          </w:p>
          <w:p w:rsidR="00B30A1E" w:rsidRPr="001D79D3" w:rsidRDefault="00B30A1E" w:rsidP="00C13CE2">
            <w:pPr>
              <w:tabs>
                <w:tab w:val="left" w:pos="3900"/>
              </w:tabs>
              <w:ind w:left="4431"/>
              <w:jc w:val="left"/>
              <w:rPr>
                <w:i w:val="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出生日期:</w:t>
            </w:r>
            <w:r w:rsidRPr="001D79D3">
              <w:rPr>
                <w:i w:val="0"/>
                <w:lang w:eastAsia="zh-TW"/>
              </w:rPr>
              <w:t xml:space="preserve"> </w:t>
            </w:r>
            <w:r w:rsidRPr="008D5671">
              <w:rPr>
                <w:rFonts w:hint="eastAsia"/>
                <w:i w:val="0"/>
                <w:noProof/>
                <w:color w:val="7030A0"/>
                <w:lang w:eastAsia="zh-TW"/>
              </w:rPr>
              <w:t>1973/10/5</w:t>
            </w:r>
          </w:p>
        </w:tc>
      </w:tr>
      <w:tr w:rsidR="00B30A1E" w:rsidRPr="001D79D3" w:rsidTr="005F5300">
        <w:trPr>
          <w:trHeight w:val="921"/>
          <w:jc w:val="center"/>
        </w:trPr>
        <w:tc>
          <w:tcPr>
            <w:tcW w:w="802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5247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1244" w:type="dxa"/>
          </w:tcPr>
          <w:p w:rsidR="00B30A1E" w:rsidRPr="001D79D3" w:rsidRDefault="00B30A1E" w:rsidP="00AA0737">
            <w:pPr>
              <w:rPr>
                <w:i w:val="0"/>
                <w:lang w:eastAsia="zh-TW"/>
              </w:rPr>
            </w:pPr>
          </w:p>
        </w:tc>
        <w:tc>
          <w:tcPr>
            <w:tcW w:w="3290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2226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</w:tr>
      <w:tr w:rsidR="00B30A1E" w:rsidRPr="001D79D3" w:rsidTr="005F5300">
        <w:trPr>
          <w:trHeight w:val="405"/>
          <w:jc w:val="center"/>
        </w:trPr>
        <w:tc>
          <w:tcPr>
            <w:tcW w:w="802" w:type="dxa"/>
            <w:vAlign w:val="center"/>
          </w:tcPr>
          <w:p w:rsidR="00B30A1E" w:rsidRPr="001D79D3" w:rsidRDefault="00B30A1E" w:rsidP="008A067C">
            <w:pPr>
              <w:rPr>
                <w:i w:val="0"/>
                <w:lang w:eastAsia="zh-TW"/>
              </w:rPr>
            </w:pPr>
          </w:p>
        </w:tc>
        <w:tc>
          <w:tcPr>
            <w:tcW w:w="5247" w:type="dxa"/>
            <w:vAlign w:val="center"/>
          </w:tcPr>
          <w:p w:rsidR="00B30A1E" w:rsidRPr="005F5300" w:rsidRDefault="00B30A1E" w:rsidP="005F5300">
            <w:pPr>
              <w:rPr>
                <w:rFonts w:ascii="源流明體 TTF Heavy" w:eastAsia="源流明體 TTF Heavy" w:hAnsi="源流明體 TTF Heavy"/>
                <w:i w:val="0"/>
                <w:lang w:eastAsia="zh-TW"/>
              </w:rPr>
            </w:pPr>
            <w:r w:rsidRPr="005F5300">
              <w:rPr>
                <w:rFonts w:ascii="源流明體 TTF Heavy" w:eastAsia="源流明體 TTF Heavy" w:hAnsi="源流明體 TTF Heavy" w:hint="eastAsia"/>
                <w:i w:val="0"/>
                <w:sz w:val="36"/>
                <w:lang w:eastAsia="zh-TW"/>
              </w:rPr>
              <w:t>A</w:t>
            </w:r>
            <w:r w:rsidRPr="005F5300">
              <w:rPr>
                <w:rFonts w:ascii="源流明體 TTF Heavy" w:eastAsia="源流明體 TTF Heavy" w:hAnsi="源流明體 TTF Heavy"/>
                <w:i w:val="0"/>
                <w:sz w:val="36"/>
                <w:lang w:eastAsia="zh-TW"/>
              </w:rPr>
              <w:t>BC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sz w:val="36"/>
                <w:lang w:eastAsia="zh-TW"/>
              </w:rPr>
              <w:t>電腦教育培訓機構</w:t>
            </w:r>
          </w:p>
        </w:tc>
        <w:tc>
          <w:tcPr>
            <w:tcW w:w="1244" w:type="dxa"/>
            <w:vAlign w:val="center"/>
          </w:tcPr>
          <w:p w:rsidR="00B30A1E" w:rsidRPr="001D79D3" w:rsidRDefault="00B30A1E" w:rsidP="008A067C">
            <w:pPr>
              <w:rPr>
                <w:i w:val="0"/>
                <w:lang w:eastAsia="zh-TW"/>
              </w:rPr>
            </w:pPr>
          </w:p>
        </w:tc>
        <w:tc>
          <w:tcPr>
            <w:tcW w:w="3290" w:type="dxa"/>
            <w:vAlign w:val="center"/>
          </w:tcPr>
          <w:p w:rsidR="00B30A1E" w:rsidRPr="001D79D3" w:rsidRDefault="00B30A1E" w:rsidP="005F5300">
            <w:pPr>
              <w:rPr>
                <w:i w:val="0"/>
              </w:rPr>
            </w:pP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2</w:t>
            </w:r>
            <w:r w:rsidRPr="005F5300">
              <w:rPr>
                <w:rFonts w:ascii="源流明體 TTF Heavy" w:eastAsia="源流明體 TTF Heavy" w:hAnsi="源流明體 TTF Heavy"/>
                <w:i w:val="0"/>
                <w:lang w:eastAsia="zh-TW"/>
              </w:rPr>
              <w:t>0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20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年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11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月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2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日</w:t>
            </w:r>
          </w:p>
        </w:tc>
        <w:tc>
          <w:tcPr>
            <w:tcW w:w="2226" w:type="dxa"/>
            <w:vAlign w:val="center"/>
          </w:tcPr>
          <w:p w:rsidR="00B30A1E" w:rsidRPr="001D79D3" w:rsidRDefault="00B30A1E" w:rsidP="008A067C">
            <w:pPr>
              <w:rPr>
                <w:i w:val="0"/>
              </w:rPr>
            </w:pPr>
          </w:p>
        </w:tc>
      </w:tr>
    </w:tbl>
    <w:p w:rsidR="00B30A1E" w:rsidRDefault="00B30A1E" w:rsidP="00AA0737">
      <w:pPr>
        <w:pStyle w:val="a3"/>
        <w:sectPr w:rsidR="00B30A1E" w:rsidSect="00B30A1E">
          <w:headerReference w:type="default" r:id="rId12"/>
          <w:pgSz w:w="15840" w:h="12240" w:orient="landscape" w:code="1"/>
          <w:pgMar w:top="1138" w:right="1440" w:bottom="360" w:left="1440" w:header="720" w:footer="720" w:gutter="0"/>
          <w:pgNumType w:start="1"/>
          <w:cols w:space="720"/>
          <w:noEndnote/>
          <w:docGrid w:linePitch="381"/>
        </w:sectPr>
      </w:pPr>
    </w:p>
    <w:tbl>
      <w:tblPr>
        <w:tblW w:w="4942" w:type="pct"/>
        <w:jc w:val="center"/>
        <w:tblLook w:val="0600" w:firstRow="0" w:lastRow="0" w:firstColumn="0" w:lastColumn="0" w:noHBand="1" w:noVBand="1"/>
      </w:tblPr>
      <w:tblGrid>
        <w:gridCol w:w="802"/>
        <w:gridCol w:w="5247"/>
        <w:gridCol w:w="1244"/>
        <w:gridCol w:w="3290"/>
        <w:gridCol w:w="2227"/>
      </w:tblGrid>
      <w:tr w:rsidR="00B30A1E" w:rsidRPr="00EC3034" w:rsidTr="005F5300">
        <w:trPr>
          <w:trHeight w:val="2972"/>
          <w:jc w:val="center"/>
        </w:trPr>
        <w:tc>
          <w:tcPr>
            <w:tcW w:w="12810" w:type="dxa"/>
            <w:gridSpan w:val="5"/>
            <w:vAlign w:val="bottom"/>
          </w:tcPr>
          <w:p w:rsidR="00B30A1E" w:rsidRPr="00EC3034" w:rsidRDefault="00B30A1E" w:rsidP="00AA0737">
            <w:pPr>
              <w:pStyle w:val="aa"/>
              <w:rPr>
                <w:sz w:val="72"/>
                <w:szCs w:val="96"/>
              </w:rPr>
            </w:pPr>
            <w:r>
              <w:rPr>
                <w:sz w:val="72"/>
                <w:szCs w:val="96"/>
                <w:lang w:eastAsia="zh-TW"/>
              </w:rPr>
              <w:lastRenderedPageBreak/>
              <w:t>Office365 Word</w:t>
            </w:r>
            <w:r w:rsidRPr="00EC3034">
              <w:rPr>
                <w:sz w:val="72"/>
                <w:szCs w:val="96"/>
                <w:lang w:eastAsia="zh-TW"/>
              </w:rPr>
              <w:t xml:space="preserve"> </w:t>
            </w:r>
            <w:r w:rsidRPr="00EC3034">
              <w:rPr>
                <w:rFonts w:hint="eastAsia"/>
                <w:sz w:val="72"/>
                <w:szCs w:val="96"/>
                <w:lang w:eastAsia="zh-TW"/>
              </w:rPr>
              <w:t>證書</w:t>
            </w:r>
          </w:p>
        </w:tc>
      </w:tr>
      <w:tr w:rsidR="00B30A1E" w:rsidRPr="009B44EA" w:rsidTr="005F5300">
        <w:trPr>
          <w:trHeight w:val="1206"/>
          <w:jc w:val="center"/>
        </w:trPr>
        <w:tc>
          <w:tcPr>
            <w:tcW w:w="12810" w:type="dxa"/>
            <w:gridSpan w:val="5"/>
          </w:tcPr>
          <w:p w:rsidR="00B30A1E" w:rsidRDefault="00B30A1E" w:rsidP="00AA0737">
            <w:pPr>
              <w:pStyle w:val="ac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檢定合格</w:t>
            </w:r>
          </w:p>
        </w:tc>
      </w:tr>
      <w:tr w:rsidR="00B30A1E" w:rsidRPr="001D79D3" w:rsidTr="005F5300">
        <w:trPr>
          <w:trHeight w:val="320"/>
          <w:jc w:val="center"/>
        </w:trPr>
        <w:tc>
          <w:tcPr>
            <w:tcW w:w="12810" w:type="dxa"/>
            <w:gridSpan w:val="5"/>
          </w:tcPr>
          <w:p w:rsidR="00B30A1E" w:rsidRPr="001D79D3" w:rsidRDefault="00B30A1E" w:rsidP="00AA0737">
            <w:pPr>
              <w:rPr>
                <w:i w:val="0"/>
                <w:lang w:eastAsia="zh-TW"/>
              </w:rPr>
            </w:pPr>
            <w:r w:rsidRPr="001D79D3">
              <w:rPr>
                <w:rFonts w:hint="eastAsia"/>
                <w:i w:val="0"/>
                <w:lang w:eastAsia="zh-TW"/>
              </w:rPr>
              <w:t>學習期滿</w:t>
            </w:r>
            <w:r w:rsidRPr="001D79D3">
              <w:rPr>
                <w:rFonts w:hint="eastAsia"/>
                <w:i w:val="0"/>
                <w:lang w:eastAsia="zh-TW"/>
              </w:rPr>
              <w:t xml:space="preserve"> </w:t>
            </w:r>
            <w:r w:rsidRPr="001D79D3">
              <w:rPr>
                <w:rFonts w:hint="eastAsia"/>
                <w:i w:val="0"/>
                <w:lang w:eastAsia="zh-TW"/>
              </w:rPr>
              <w:t>通過考試</w:t>
            </w:r>
            <w:r w:rsidRPr="001D79D3">
              <w:rPr>
                <w:rFonts w:hint="eastAsia"/>
                <w:i w:val="0"/>
                <w:lang w:eastAsia="zh-TW"/>
              </w:rPr>
              <w:t xml:space="preserve"> </w:t>
            </w:r>
            <w:r w:rsidRPr="001D79D3">
              <w:rPr>
                <w:rFonts w:hint="eastAsia"/>
                <w:i w:val="0"/>
                <w:lang w:eastAsia="zh-TW"/>
              </w:rPr>
              <w:t>特頒發證書</w:t>
            </w:r>
          </w:p>
        </w:tc>
      </w:tr>
      <w:tr w:rsidR="00B30A1E" w:rsidRPr="001D79D3" w:rsidTr="005F5300">
        <w:trPr>
          <w:trHeight w:val="1529"/>
          <w:jc w:val="center"/>
        </w:trPr>
        <w:tc>
          <w:tcPr>
            <w:tcW w:w="12810" w:type="dxa"/>
            <w:gridSpan w:val="5"/>
          </w:tcPr>
          <w:p w:rsidR="00B30A1E" w:rsidRPr="00401A2C" w:rsidRDefault="00B30A1E" w:rsidP="00AA0737">
            <w:pPr>
              <w:pStyle w:val="Name"/>
              <w:rPr>
                <w:rFonts w:ascii="源流明體 TTF Heavy" w:eastAsia="源流明體 TTF Heavy" w:hAnsi="源流明體 TTF Heavy"/>
                <w:i w:val="0"/>
                <w:sz w:val="56"/>
                <w:lang w:eastAsia="zh-TW"/>
              </w:rPr>
            </w:pPr>
            <w:r w:rsidRPr="008D5671">
              <w:rPr>
                <w:rFonts w:ascii="源流明體 TTF Heavy" w:eastAsia="源流明體 TTF Heavy" w:hAnsi="源流明體 TTF Heavy"/>
                <w:i w:val="0"/>
                <w:noProof/>
                <w:color w:val="7030A0"/>
                <w:sz w:val="56"/>
                <w:lang w:eastAsia="zh-TW"/>
              </w:rPr>
              <w:t>鐘</w:t>
            </w:r>
            <w:r w:rsidRPr="008D5671">
              <w:rPr>
                <w:rFonts w:ascii="源流明體 TTF Heavy" w:eastAsia="源流明體 TTF Heavy" w:hAnsi="源流明體 TTF Heavy" w:hint="eastAsia"/>
                <w:i w:val="0"/>
                <w:noProof/>
                <w:color w:val="7030A0"/>
                <w:sz w:val="56"/>
                <w:lang w:eastAsia="zh-TW"/>
              </w:rPr>
              <w:t>X</w:t>
            </w:r>
            <w:r w:rsidRPr="008D5671">
              <w:rPr>
                <w:rFonts w:ascii="源流明體 TTF Heavy" w:eastAsia="源流明體 TTF Heavy" w:hAnsi="源流明體 TTF Heavy"/>
                <w:i w:val="0"/>
                <w:noProof/>
                <w:color w:val="7030A0"/>
                <w:sz w:val="56"/>
                <w:lang w:eastAsia="zh-TW"/>
              </w:rPr>
              <w:t>昀</w:t>
            </w:r>
          </w:p>
        </w:tc>
      </w:tr>
      <w:tr w:rsidR="00B30A1E" w:rsidRPr="001D79D3" w:rsidTr="005F5300">
        <w:trPr>
          <w:trHeight w:val="1476"/>
          <w:jc w:val="center"/>
        </w:trPr>
        <w:tc>
          <w:tcPr>
            <w:tcW w:w="12810" w:type="dxa"/>
            <w:gridSpan w:val="5"/>
            <w:vAlign w:val="center"/>
          </w:tcPr>
          <w:p w:rsidR="00B30A1E" w:rsidRPr="0054713B" w:rsidRDefault="00B30A1E" w:rsidP="00C13CE2">
            <w:pPr>
              <w:tabs>
                <w:tab w:val="left" w:pos="3900"/>
              </w:tabs>
              <w:ind w:left="4431"/>
              <w:jc w:val="left"/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證書編號:</w:t>
            </w:r>
            <w:r w:rsidRPr="0054713B"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  <w:t xml:space="preserve"> </w:t>
            </w:r>
            <w:r w:rsidRPr="008D5671">
              <w:rPr>
                <w:rFonts w:ascii="微軟正黑體" w:eastAsia="微軟正黑體" w:hAnsi="微軟正黑體" w:hint="eastAsia"/>
                <w:i w:val="0"/>
                <w:noProof/>
                <w:color w:val="7030A0"/>
                <w:lang w:eastAsia="zh-TW"/>
              </w:rPr>
              <w:t>19102</w:t>
            </w:r>
            <w:r w:rsidRPr="008D5671">
              <w:rPr>
                <w:rFonts w:ascii="微軟正黑體" w:eastAsia="微軟正黑體" w:hAnsi="微軟正黑體"/>
                <w:i w:val="0"/>
                <w:noProof/>
                <w:color w:val="7030A0"/>
                <w:lang w:eastAsia="zh-TW"/>
              </w:rPr>
              <w:t>0</w:t>
            </w:r>
            <w:r w:rsidRPr="008D5671">
              <w:rPr>
                <w:rFonts w:ascii="微軟正黑體" w:eastAsia="微軟正黑體" w:hAnsi="微軟正黑體" w:hint="eastAsia"/>
                <w:i w:val="0"/>
                <w:noProof/>
                <w:color w:val="7030A0"/>
                <w:lang w:eastAsia="zh-TW"/>
              </w:rPr>
              <w:t>0005</w:t>
            </w:r>
          </w:p>
          <w:p w:rsidR="00B30A1E" w:rsidRPr="00F23F2A" w:rsidRDefault="00B30A1E" w:rsidP="00C13CE2">
            <w:pPr>
              <w:tabs>
                <w:tab w:val="left" w:pos="3900"/>
              </w:tabs>
              <w:ind w:left="4431"/>
              <w:jc w:val="left"/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身份證號:</w:t>
            </w:r>
            <w:r w:rsidRPr="00C13CE2">
              <w:rPr>
                <w:rFonts w:ascii="微軟正黑體" w:eastAsia="微軟正黑體" w:hAnsi="微軟正黑體"/>
                <w:i w:val="0"/>
                <w:lang w:eastAsia="zh-TW"/>
              </w:rPr>
              <w:t xml:space="preserve"> </w:t>
            </w:r>
            <w:r w:rsidRPr="008D5671">
              <w:rPr>
                <w:rFonts w:ascii="微軟正黑體" w:eastAsia="微軟正黑體" w:hAnsi="微軟正黑體"/>
                <w:i w:val="0"/>
                <w:noProof/>
                <w:color w:val="7030A0"/>
                <w:lang w:eastAsia="zh-TW"/>
              </w:rPr>
              <w:t>A109xxx074</w:t>
            </w:r>
          </w:p>
          <w:p w:rsidR="00B30A1E" w:rsidRPr="001D79D3" w:rsidRDefault="00B30A1E" w:rsidP="00C13CE2">
            <w:pPr>
              <w:tabs>
                <w:tab w:val="left" w:pos="3900"/>
              </w:tabs>
              <w:ind w:left="4431"/>
              <w:jc w:val="left"/>
              <w:rPr>
                <w:i w:val="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出生日期:</w:t>
            </w:r>
            <w:r w:rsidRPr="001D79D3">
              <w:rPr>
                <w:i w:val="0"/>
                <w:lang w:eastAsia="zh-TW"/>
              </w:rPr>
              <w:t xml:space="preserve"> </w:t>
            </w:r>
            <w:r w:rsidRPr="008D5671">
              <w:rPr>
                <w:rFonts w:hint="eastAsia"/>
                <w:i w:val="0"/>
                <w:noProof/>
                <w:color w:val="7030A0"/>
                <w:lang w:eastAsia="zh-TW"/>
              </w:rPr>
              <w:t>1984/03/26</w:t>
            </w:r>
          </w:p>
        </w:tc>
      </w:tr>
      <w:tr w:rsidR="00B30A1E" w:rsidRPr="001D79D3" w:rsidTr="005F5300">
        <w:trPr>
          <w:trHeight w:val="921"/>
          <w:jc w:val="center"/>
        </w:trPr>
        <w:tc>
          <w:tcPr>
            <w:tcW w:w="802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5247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1244" w:type="dxa"/>
          </w:tcPr>
          <w:p w:rsidR="00B30A1E" w:rsidRPr="001D79D3" w:rsidRDefault="00B30A1E" w:rsidP="00AA0737">
            <w:pPr>
              <w:rPr>
                <w:i w:val="0"/>
                <w:lang w:eastAsia="zh-TW"/>
              </w:rPr>
            </w:pPr>
          </w:p>
        </w:tc>
        <w:tc>
          <w:tcPr>
            <w:tcW w:w="3290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2226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</w:tr>
      <w:tr w:rsidR="00B30A1E" w:rsidRPr="001D79D3" w:rsidTr="005F5300">
        <w:trPr>
          <w:trHeight w:val="405"/>
          <w:jc w:val="center"/>
        </w:trPr>
        <w:tc>
          <w:tcPr>
            <w:tcW w:w="802" w:type="dxa"/>
            <w:vAlign w:val="center"/>
          </w:tcPr>
          <w:p w:rsidR="00B30A1E" w:rsidRPr="001D79D3" w:rsidRDefault="00B30A1E" w:rsidP="008A067C">
            <w:pPr>
              <w:rPr>
                <w:i w:val="0"/>
                <w:lang w:eastAsia="zh-TW"/>
              </w:rPr>
            </w:pPr>
          </w:p>
        </w:tc>
        <w:tc>
          <w:tcPr>
            <w:tcW w:w="5247" w:type="dxa"/>
            <w:vAlign w:val="center"/>
          </w:tcPr>
          <w:p w:rsidR="00B30A1E" w:rsidRPr="005F5300" w:rsidRDefault="00B30A1E" w:rsidP="005F5300">
            <w:pPr>
              <w:rPr>
                <w:rFonts w:ascii="源流明體 TTF Heavy" w:eastAsia="源流明體 TTF Heavy" w:hAnsi="源流明體 TTF Heavy"/>
                <w:i w:val="0"/>
                <w:lang w:eastAsia="zh-TW"/>
              </w:rPr>
            </w:pPr>
            <w:r w:rsidRPr="005F5300">
              <w:rPr>
                <w:rFonts w:ascii="源流明體 TTF Heavy" w:eastAsia="源流明體 TTF Heavy" w:hAnsi="源流明體 TTF Heavy" w:hint="eastAsia"/>
                <w:i w:val="0"/>
                <w:sz w:val="36"/>
                <w:lang w:eastAsia="zh-TW"/>
              </w:rPr>
              <w:t>A</w:t>
            </w:r>
            <w:r w:rsidRPr="005F5300">
              <w:rPr>
                <w:rFonts w:ascii="源流明體 TTF Heavy" w:eastAsia="源流明體 TTF Heavy" w:hAnsi="源流明體 TTF Heavy"/>
                <w:i w:val="0"/>
                <w:sz w:val="36"/>
                <w:lang w:eastAsia="zh-TW"/>
              </w:rPr>
              <w:t>BC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sz w:val="36"/>
                <w:lang w:eastAsia="zh-TW"/>
              </w:rPr>
              <w:t>電腦教育培訓機構</w:t>
            </w:r>
          </w:p>
        </w:tc>
        <w:tc>
          <w:tcPr>
            <w:tcW w:w="1244" w:type="dxa"/>
            <w:vAlign w:val="center"/>
          </w:tcPr>
          <w:p w:rsidR="00B30A1E" w:rsidRPr="001D79D3" w:rsidRDefault="00B30A1E" w:rsidP="008A067C">
            <w:pPr>
              <w:rPr>
                <w:i w:val="0"/>
                <w:lang w:eastAsia="zh-TW"/>
              </w:rPr>
            </w:pPr>
          </w:p>
        </w:tc>
        <w:tc>
          <w:tcPr>
            <w:tcW w:w="3290" w:type="dxa"/>
            <w:vAlign w:val="center"/>
          </w:tcPr>
          <w:p w:rsidR="00B30A1E" w:rsidRPr="001D79D3" w:rsidRDefault="00B30A1E" w:rsidP="005F5300">
            <w:pPr>
              <w:rPr>
                <w:i w:val="0"/>
              </w:rPr>
            </w:pP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2</w:t>
            </w:r>
            <w:r w:rsidRPr="005F5300">
              <w:rPr>
                <w:rFonts w:ascii="源流明體 TTF Heavy" w:eastAsia="源流明體 TTF Heavy" w:hAnsi="源流明體 TTF Heavy"/>
                <w:i w:val="0"/>
                <w:lang w:eastAsia="zh-TW"/>
              </w:rPr>
              <w:t>0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20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年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11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月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2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日</w:t>
            </w:r>
          </w:p>
        </w:tc>
        <w:tc>
          <w:tcPr>
            <w:tcW w:w="2226" w:type="dxa"/>
            <w:vAlign w:val="center"/>
          </w:tcPr>
          <w:p w:rsidR="00B30A1E" w:rsidRPr="001D79D3" w:rsidRDefault="00B30A1E" w:rsidP="008A067C">
            <w:pPr>
              <w:rPr>
                <w:i w:val="0"/>
              </w:rPr>
            </w:pPr>
          </w:p>
        </w:tc>
      </w:tr>
    </w:tbl>
    <w:p w:rsidR="00B30A1E" w:rsidRDefault="00B30A1E" w:rsidP="00AA0737">
      <w:pPr>
        <w:pStyle w:val="a3"/>
        <w:sectPr w:rsidR="00B30A1E" w:rsidSect="00B30A1E">
          <w:headerReference w:type="default" r:id="rId13"/>
          <w:pgSz w:w="15840" w:h="12240" w:orient="landscape" w:code="1"/>
          <w:pgMar w:top="1138" w:right="1440" w:bottom="360" w:left="1440" w:header="720" w:footer="720" w:gutter="0"/>
          <w:pgNumType w:start="1"/>
          <w:cols w:space="720"/>
          <w:noEndnote/>
          <w:docGrid w:linePitch="381"/>
        </w:sectPr>
      </w:pPr>
    </w:p>
    <w:tbl>
      <w:tblPr>
        <w:tblW w:w="4942" w:type="pct"/>
        <w:jc w:val="center"/>
        <w:tblLook w:val="0600" w:firstRow="0" w:lastRow="0" w:firstColumn="0" w:lastColumn="0" w:noHBand="1" w:noVBand="1"/>
      </w:tblPr>
      <w:tblGrid>
        <w:gridCol w:w="802"/>
        <w:gridCol w:w="5247"/>
        <w:gridCol w:w="1244"/>
        <w:gridCol w:w="3290"/>
        <w:gridCol w:w="2227"/>
      </w:tblGrid>
      <w:tr w:rsidR="00B30A1E" w:rsidRPr="00EC3034" w:rsidTr="005F5300">
        <w:trPr>
          <w:trHeight w:val="2972"/>
          <w:jc w:val="center"/>
        </w:trPr>
        <w:tc>
          <w:tcPr>
            <w:tcW w:w="12810" w:type="dxa"/>
            <w:gridSpan w:val="5"/>
            <w:vAlign w:val="bottom"/>
          </w:tcPr>
          <w:p w:rsidR="00B30A1E" w:rsidRPr="00EC3034" w:rsidRDefault="00B30A1E" w:rsidP="00AA0737">
            <w:pPr>
              <w:pStyle w:val="aa"/>
              <w:rPr>
                <w:sz w:val="72"/>
                <w:szCs w:val="96"/>
              </w:rPr>
            </w:pPr>
            <w:r>
              <w:rPr>
                <w:sz w:val="72"/>
                <w:szCs w:val="96"/>
                <w:lang w:eastAsia="zh-TW"/>
              </w:rPr>
              <w:lastRenderedPageBreak/>
              <w:t>Office365 Word</w:t>
            </w:r>
            <w:r w:rsidRPr="00EC3034">
              <w:rPr>
                <w:sz w:val="72"/>
                <w:szCs w:val="96"/>
                <w:lang w:eastAsia="zh-TW"/>
              </w:rPr>
              <w:t xml:space="preserve"> </w:t>
            </w:r>
            <w:r w:rsidRPr="00EC3034">
              <w:rPr>
                <w:rFonts w:hint="eastAsia"/>
                <w:sz w:val="72"/>
                <w:szCs w:val="96"/>
                <w:lang w:eastAsia="zh-TW"/>
              </w:rPr>
              <w:t>證書</w:t>
            </w:r>
          </w:p>
        </w:tc>
      </w:tr>
      <w:tr w:rsidR="00B30A1E" w:rsidRPr="009B44EA" w:rsidTr="005F5300">
        <w:trPr>
          <w:trHeight w:val="1206"/>
          <w:jc w:val="center"/>
        </w:trPr>
        <w:tc>
          <w:tcPr>
            <w:tcW w:w="12810" w:type="dxa"/>
            <w:gridSpan w:val="5"/>
          </w:tcPr>
          <w:p w:rsidR="00B30A1E" w:rsidRDefault="00B30A1E" w:rsidP="00AA0737">
            <w:pPr>
              <w:pStyle w:val="ac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檢定合格</w:t>
            </w:r>
          </w:p>
        </w:tc>
      </w:tr>
      <w:tr w:rsidR="00B30A1E" w:rsidRPr="001D79D3" w:rsidTr="005F5300">
        <w:trPr>
          <w:trHeight w:val="320"/>
          <w:jc w:val="center"/>
        </w:trPr>
        <w:tc>
          <w:tcPr>
            <w:tcW w:w="12810" w:type="dxa"/>
            <w:gridSpan w:val="5"/>
          </w:tcPr>
          <w:p w:rsidR="00B30A1E" w:rsidRPr="001D79D3" w:rsidRDefault="00B30A1E" w:rsidP="00AA0737">
            <w:pPr>
              <w:rPr>
                <w:i w:val="0"/>
                <w:lang w:eastAsia="zh-TW"/>
              </w:rPr>
            </w:pPr>
            <w:r w:rsidRPr="001D79D3">
              <w:rPr>
                <w:rFonts w:hint="eastAsia"/>
                <w:i w:val="0"/>
                <w:lang w:eastAsia="zh-TW"/>
              </w:rPr>
              <w:t>學習期滿</w:t>
            </w:r>
            <w:r w:rsidRPr="001D79D3">
              <w:rPr>
                <w:rFonts w:hint="eastAsia"/>
                <w:i w:val="0"/>
                <w:lang w:eastAsia="zh-TW"/>
              </w:rPr>
              <w:t xml:space="preserve"> </w:t>
            </w:r>
            <w:r w:rsidRPr="001D79D3">
              <w:rPr>
                <w:rFonts w:hint="eastAsia"/>
                <w:i w:val="0"/>
                <w:lang w:eastAsia="zh-TW"/>
              </w:rPr>
              <w:t>通過考試</w:t>
            </w:r>
            <w:r w:rsidRPr="001D79D3">
              <w:rPr>
                <w:rFonts w:hint="eastAsia"/>
                <w:i w:val="0"/>
                <w:lang w:eastAsia="zh-TW"/>
              </w:rPr>
              <w:t xml:space="preserve"> </w:t>
            </w:r>
            <w:r w:rsidRPr="001D79D3">
              <w:rPr>
                <w:rFonts w:hint="eastAsia"/>
                <w:i w:val="0"/>
                <w:lang w:eastAsia="zh-TW"/>
              </w:rPr>
              <w:t>特頒發證書</w:t>
            </w:r>
          </w:p>
        </w:tc>
      </w:tr>
      <w:tr w:rsidR="00B30A1E" w:rsidRPr="001D79D3" w:rsidTr="005F5300">
        <w:trPr>
          <w:trHeight w:val="1529"/>
          <w:jc w:val="center"/>
        </w:trPr>
        <w:tc>
          <w:tcPr>
            <w:tcW w:w="12810" w:type="dxa"/>
            <w:gridSpan w:val="5"/>
          </w:tcPr>
          <w:p w:rsidR="00B30A1E" w:rsidRPr="00401A2C" w:rsidRDefault="00B30A1E" w:rsidP="00AA0737">
            <w:pPr>
              <w:pStyle w:val="Name"/>
              <w:rPr>
                <w:rFonts w:ascii="源流明體 TTF Heavy" w:eastAsia="源流明體 TTF Heavy" w:hAnsi="源流明體 TTF Heavy"/>
                <w:i w:val="0"/>
                <w:sz w:val="56"/>
                <w:lang w:eastAsia="zh-TW"/>
              </w:rPr>
            </w:pPr>
            <w:r w:rsidRPr="008D5671">
              <w:rPr>
                <w:rFonts w:ascii="源流明體 TTF Heavy" w:eastAsia="源流明體 TTF Heavy" w:hAnsi="源流明體 TTF Heavy"/>
                <w:i w:val="0"/>
                <w:noProof/>
                <w:color w:val="7030A0"/>
                <w:sz w:val="56"/>
                <w:lang w:eastAsia="zh-TW"/>
              </w:rPr>
              <w:t>潘</w:t>
            </w:r>
            <w:r w:rsidRPr="008D5671">
              <w:rPr>
                <w:rFonts w:ascii="源流明體 TTF Heavy" w:eastAsia="源流明體 TTF Heavy" w:hAnsi="源流明體 TTF Heavy" w:hint="eastAsia"/>
                <w:i w:val="0"/>
                <w:noProof/>
                <w:color w:val="7030A0"/>
                <w:sz w:val="56"/>
                <w:lang w:eastAsia="zh-TW"/>
              </w:rPr>
              <w:t>X</w:t>
            </w:r>
            <w:r w:rsidRPr="008D5671">
              <w:rPr>
                <w:rFonts w:ascii="源流明體 TTF Heavy" w:eastAsia="源流明體 TTF Heavy" w:hAnsi="源流明體 TTF Heavy"/>
                <w:i w:val="0"/>
                <w:noProof/>
                <w:color w:val="7030A0"/>
                <w:sz w:val="56"/>
                <w:lang w:eastAsia="zh-TW"/>
              </w:rPr>
              <w:t>惟</w:t>
            </w:r>
          </w:p>
        </w:tc>
      </w:tr>
      <w:tr w:rsidR="00B30A1E" w:rsidRPr="001D79D3" w:rsidTr="005F5300">
        <w:trPr>
          <w:trHeight w:val="1476"/>
          <w:jc w:val="center"/>
        </w:trPr>
        <w:tc>
          <w:tcPr>
            <w:tcW w:w="12810" w:type="dxa"/>
            <w:gridSpan w:val="5"/>
            <w:vAlign w:val="center"/>
          </w:tcPr>
          <w:p w:rsidR="00B30A1E" w:rsidRPr="0054713B" w:rsidRDefault="00B30A1E" w:rsidP="00C13CE2">
            <w:pPr>
              <w:tabs>
                <w:tab w:val="left" w:pos="3900"/>
              </w:tabs>
              <w:ind w:left="4431"/>
              <w:jc w:val="left"/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證書編號:</w:t>
            </w:r>
            <w:r w:rsidRPr="0054713B"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  <w:t xml:space="preserve"> </w:t>
            </w:r>
            <w:r w:rsidRPr="008D5671">
              <w:rPr>
                <w:rFonts w:ascii="微軟正黑體" w:eastAsia="微軟正黑體" w:hAnsi="微軟正黑體" w:hint="eastAsia"/>
                <w:i w:val="0"/>
                <w:noProof/>
                <w:color w:val="7030A0"/>
                <w:lang w:eastAsia="zh-TW"/>
              </w:rPr>
              <w:t>19102</w:t>
            </w:r>
            <w:r w:rsidRPr="008D5671">
              <w:rPr>
                <w:rFonts w:ascii="微軟正黑體" w:eastAsia="微軟正黑體" w:hAnsi="微軟正黑體"/>
                <w:i w:val="0"/>
                <w:noProof/>
                <w:color w:val="7030A0"/>
                <w:lang w:eastAsia="zh-TW"/>
              </w:rPr>
              <w:t>0</w:t>
            </w:r>
            <w:r w:rsidRPr="008D5671">
              <w:rPr>
                <w:rFonts w:ascii="微軟正黑體" w:eastAsia="微軟正黑體" w:hAnsi="微軟正黑體" w:hint="eastAsia"/>
                <w:i w:val="0"/>
                <w:noProof/>
                <w:color w:val="7030A0"/>
                <w:lang w:eastAsia="zh-TW"/>
              </w:rPr>
              <w:t>0006</w:t>
            </w:r>
          </w:p>
          <w:p w:rsidR="00B30A1E" w:rsidRPr="00F23F2A" w:rsidRDefault="00B30A1E" w:rsidP="00C13CE2">
            <w:pPr>
              <w:tabs>
                <w:tab w:val="left" w:pos="3900"/>
              </w:tabs>
              <w:ind w:left="4431"/>
              <w:jc w:val="left"/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身份證號:</w:t>
            </w:r>
            <w:r w:rsidRPr="00C13CE2">
              <w:rPr>
                <w:rFonts w:ascii="微軟正黑體" w:eastAsia="微軟正黑體" w:hAnsi="微軟正黑體"/>
                <w:i w:val="0"/>
                <w:lang w:eastAsia="zh-TW"/>
              </w:rPr>
              <w:t xml:space="preserve"> </w:t>
            </w:r>
            <w:r w:rsidRPr="008D5671">
              <w:rPr>
                <w:rFonts w:ascii="微軟正黑體" w:eastAsia="微軟正黑體" w:hAnsi="微軟正黑體"/>
                <w:i w:val="0"/>
                <w:noProof/>
                <w:color w:val="7030A0"/>
                <w:lang w:eastAsia="zh-TW"/>
              </w:rPr>
              <w:t>B103xxx269</w:t>
            </w:r>
          </w:p>
          <w:p w:rsidR="00B30A1E" w:rsidRPr="001D79D3" w:rsidRDefault="00B30A1E" w:rsidP="00C13CE2">
            <w:pPr>
              <w:tabs>
                <w:tab w:val="left" w:pos="3900"/>
              </w:tabs>
              <w:ind w:left="4431"/>
              <w:jc w:val="left"/>
              <w:rPr>
                <w:i w:val="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出生日期:</w:t>
            </w:r>
            <w:r w:rsidRPr="001D79D3">
              <w:rPr>
                <w:i w:val="0"/>
                <w:lang w:eastAsia="zh-TW"/>
              </w:rPr>
              <w:t xml:space="preserve"> </w:t>
            </w:r>
            <w:r w:rsidRPr="008D5671">
              <w:rPr>
                <w:rFonts w:hint="eastAsia"/>
                <w:i w:val="0"/>
                <w:noProof/>
                <w:color w:val="7030A0"/>
                <w:lang w:eastAsia="zh-TW"/>
              </w:rPr>
              <w:t>1986/06/28</w:t>
            </w:r>
          </w:p>
        </w:tc>
      </w:tr>
      <w:tr w:rsidR="00B30A1E" w:rsidRPr="001D79D3" w:rsidTr="005F5300">
        <w:trPr>
          <w:trHeight w:val="921"/>
          <w:jc w:val="center"/>
        </w:trPr>
        <w:tc>
          <w:tcPr>
            <w:tcW w:w="802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5247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1244" w:type="dxa"/>
          </w:tcPr>
          <w:p w:rsidR="00B30A1E" w:rsidRPr="001D79D3" w:rsidRDefault="00B30A1E" w:rsidP="00AA0737">
            <w:pPr>
              <w:rPr>
                <w:i w:val="0"/>
                <w:lang w:eastAsia="zh-TW"/>
              </w:rPr>
            </w:pPr>
          </w:p>
        </w:tc>
        <w:tc>
          <w:tcPr>
            <w:tcW w:w="3290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2226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</w:tr>
      <w:tr w:rsidR="00B30A1E" w:rsidRPr="001D79D3" w:rsidTr="005F5300">
        <w:trPr>
          <w:trHeight w:val="405"/>
          <w:jc w:val="center"/>
        </w:trPr>
        <w:tc>
          <w:tcPr>
            <w:tcW w:w="802" w:type="dxa"/>
            <w:vAlign w:val="center"/>
          </w:tcPr>
          <w:p w:rsidR="00B30A1E" w:rsidRPr="001D79D3" w:rsidRDefault="00B30A1E" w:rsidP="008A067C">
            <w:pPr>
              <w:rPr>
                <w:i w:val="0"/>
                <w:lang w:eastAsia="zh-TW"/>
              </w:rPr>
            </w:pPr>
          </w:p>
        </w:tc>
        <w:tc>
          <w:tcPr>
            <w:tcW w:w="5247" w:type="dxa"/>
            <w:vAlign w:val="center"/>
          </w:tcPr>
          <w:p w:rsidR="00B30A1E" w:rsidRPr="005F5300" w:rsidRDefault="00B30A1E" w:rsidP="005F5300">
            <w:pPr>
              <w:rPr>
                <w:rFonts w:ascii="源流明體 TTF Heavy" w:eastAsia="源流明體 TTF Heavy" w:hAnsi="源流明體 TTF Heavy"/>
                <w:i w:val="0"/>
                <w:lang w:eastAsia="zh-TW"/>
              </w:rPr>
            </w:pPr>
            <w:r w:rsidRPr="005F5300">
              <w:rPr>
                <w:rFonts w:ascii="源流明體 TTF Heavy" w:eastAsia="源流明體 TTF Heavy" w:hAnsi="源流明體 TTF Heavy" w:hint="eastAsia"/>
                <w:i w:val="0"/>
                <w:sz w:val="36"/>
                <w:lang w:eastAsia="zh-TW"/>
              </w:rPr>
              <w:t>A</w:t>
            </w:r>
            <w:r w:rsidRPr="005F5300">
              <w:rPr>
                <w:rFonts w:ascii="源流明體 TTF Heavy" w:eastAsia="源流明體 TTF Heavy" w:hAnsi="源流明體 TTF Heavy"/>
                <w:i w:val="0"/>
                <w:sz w:val="36"/>
                <w:lang w:eastAsia="zh-TW"/>
              </w:rPr>
              <w:t>BC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sz w:val="36"/>
                <w:lang w:eastAsia="zh-TW"/>
              </w:rPr>
              <w:t>電腦教育培訓機構</w:t>
            </w:r>
          </w:p>
        </w:tc>
        <w:tc>
          <w:tcPr>
            <w:tcW w:w="1244" w:type="dxa"/>
            <w:vAlign w:val="center"/>
          </w:tcPr>
          <w:p w:rsidR="00B30A1E" w:rsidRPr="001D79D3" w:rsidRDefault="00B30A1E" w:rsidP="008A067C">
            <w:pPr>
              <w:rPr>
                <w:i w:val="0"/>
                <w:lang w:eastAsia="zh-TW"/>
              </w:rPr>
            </w:pPr>
          </w:p>
        </w:tc>
        <w:tc>
          <w:tcPr>
            <w:tcW w:w="3290" w:type="dxa"/>
            <w:vAlign w:val="center"/>
          </w:tcPr>
          <w:p w:rsidR="00B30A1E" w:rsidRPr="001D79D3" w:rsidRDefault="00B30A1E" w:rsidP="005F5300">
            <w:pPr>
              <w:rPr>
                <w:i w:val="0"/>
              </w:rPr>
            </w:pP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2</w:t>
            </w:r>
            <w:r w:rsidRPr="005F5300">
              <w:rPr>
                <w:rFonts w:ascii="源流明體 TTF Heavy" w:eastAsia="源流明體 TTF Heavy" w:hAnsi="源流明體 TTF Heavy"/>
                <w:i w:val="0"/>
                <w:lang w:eastAsia="zh-TW"/>
              </w:rPr>
              <w:t>0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20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年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11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月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2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日</w:t>
            </w:r>
          </w:p>
        </w:tc>
        <w:tc>
          <w:tcPr>
            <w:tcW w:w="2226" w:type="dxa"/>
            <w:vAlign w:val="center"/>
          </w:tcPr>
          <w:p w:rsidR="00B30A1E" w:rsidRPr="001D79D3" w:rsidRDefault="00B30A1E" w:rsidP="008A067C">
            <w:pPr>
              <w:rPr>
                <w:i w:val="0"/>
              </w:rPr>
            </w:pPr>
          </w:p>
        </w:tc>
      </w:tr>
    </w:tbl>
    <w:p w:rsidR="00B30A1E" w:rsidRDefault="00B30A1E" w:rsidP="00AA0737">
      <w:pPr>
        <w:pStyle w:val="a3"/>
        <w:sectPr w:rsidR="00B30A1E" w:rsidSect="00B30A1E">
          <w:headerReference w:type="default" r:id="rId14"/>
          <w:pgSz w:w="15840" w:h="12240" w:orient="landscape" w:code="1"/>
          <w:pgMar w:top="1138" w:right="1440" w:bottom="360" w:left="1440" w:header="720" w:footer="720" w:gutter="0"/>
          <w:pgNumType w:start="1"/>
          <w:cols w:space="720"/>
          <w:noEndnote/>
          <w:docGrid w:linePitch="381"/>
        </w:sectPr>
      </w:pPr>
    </w:p>
    <w:tbl>
      <w:tblPr>
        <w:tblW w:w="4942" w:type="pct"/>
        <w:jc w:val="center"/>
        <w:tblLook w:val="0600" w:firstRow="0" w:lastRow="0" w:firstColumn="0" w:lastColumn="0" w:noHBand="1" w:noVBand="1"/>
      </w:tblPr>
      <w:tblGrid>
        <w:gridCol w:w="802"/>
        <w:gridCol w:w="5247"/>
        <w:gridCol w:w="1244"/>
        <w:gridCol w:w="3290"/>
        <w:gridCol w:w="2227"/>
      </w:tblGrid>
      <w:tr w:rsidR="00B30A1E" w:rsidRPr="00EC3034" w:rsidTr="005F5300">
        <w:trPr>
          <w:trHeight w:val="2972"/>
          <w:jc w:val="center"/>
        </w:trPr>
        <w:tc>
          <w:tcPr>
            <w:tcW w:w="12810" w:type="dxa"/>
            <w:gridSpan w:val="5"/>
            <w:vAlign w:val="bottom"/>
          </w:tcPr>
          <w:p w:rsidR="00B30A1E" w:rsidRPr="00EC3034" w:rsidRDefault="00B30A1E" w:rsidP="00AA0737">
            <w:pPr>
              <w:pStyle w:val="aa"/>
              <w:rPr>
                <w:sz w:val="72"/>
                <w:szCs w:val="96"/>
              </w:rPr>
            </w:pPr>
            <w:r>
              <w:rPr>
                <w:sz w:val="72"/>
                <w:szCs w:val="96"/>
                <w:lang w:eastAsia="zh-TW"/>
              </w:rPr>
              <w:lastRenderedPageBreak/>
              <w:t>Office365 Word</w:t>
            </w:r>
            <w:r w:rsidRPr="00EC3034">
              <w:rPr>
                <w:sz w:val="72"/>
                <w:szCs w:val="96"/>
                <w:lang w:eastAsia="zh-TW"/>
              </w:rPr>
              <w:t xml:space="preserve"> </w:t>
            </w:r>
            <w:r w:rsidRPr="00EC3034">
              <w:rPr>
                <w:rFonts w:hint="eastAsia"/>
                <w:sz w:val="72"/>
                <w:szCs w:val="96"/>
                <w:lang w:eastAsia="zh-TW"/>
              </w:rPr>
              <w:t>證書</w:t>
            </w:r>
          </w:p>
        </w:tc>
      </w:tr>
      <w:tr w:rsidR="00B30A1E" w:rsidRPr="009B44EA" w:rsidTr="005F5300">
        <w:trPr>
          <w:trHeight w:val="1206"/>
          <w:jc w:val="center"/>
        </w:trPr>
        <w:tc>
          <w:tcPr>
            <w:tcW w:w="12810" w:type="dxa"/>
            <w:gridSpan w:val="5"/>
          </w:tcPr>
          <w:p w:rsidR="00B30A1E" w:rsidRDefault="00B30A1E" w:rsidP="00AA0737">
            <w:pPr>
              <w:pStyle w:val="ac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檢定合格</w:t>
            </w:r>
          </w:p>
        </w:tc>
      </w:tr>
      <w:tr w:rsidR="00B30A1E" w:rsidRPr="001D79D3" w:rsidTr="005F5300">
        <w:trPr>
          <w:trHeight w:val="320"/>
          <w:jc w:val="center"/>
        </w:trPr>
        <w:tc>
          <w:tcPr>
            <w:tcW w:w="12810" w:type="dxa"/>
            <w:gridSpan w:val="5"/>
          </w:tcPr>
          <w:p w:rsidR="00B30A1E" w:rsidRPr="001D79D3" w:rsidRDefault="00B30A1E" w:rsidP="00AA0737">
            <w:pPr>
              <w:rPr>
                <w:i w:val="0"/>
                <w:lang w:eastAsia="zh-TW"/>
              </w:rPr>
            </w:pPr>
            <w:r w:rsidRPr="001D79D3">
              <w:rPr>
                <w:rFonts w:hint="eastAsia"/>
                <w:i w:val="0"/>
                <w:lang w:eastAsia="zh-TW"/>
              </w:rPr>
              <w:t>學習期滿</w:t>
            </w:r>
            <w:r w:rsidRPr="001D79D3">
              <w:rPr>
                <w:rFonts w:hint="eastAsia"/>
                <w:i w:val="0"/>
                <w:lang w:eastAsia="zh-TW"/>
              </w:rPr>
              <w:t xml:space="preserve"> </w:t>
            </w:r>
            <w:r w:rsidRPr="001D79D3">
              <w:rPr>
                <w:rFonts w:hint="eastAsia"/>
                <w:i w:val="0"/>
                <w:lang w:eastAsia="zh-TW"/>
              </w:rPr>
              <w:t>通過考試</w:t>
            </w:r>
            <w:r w:rsidRPr="001D79D3">
              <w:rPr>
                <w:rFonts w:hint="eastAsia"/>
                <w:i w:val="0"/>
                <w:lang w:eastAsia="zh-TW"/>
              </w:rPr>
              <w:t xml:space="preserve"> </w:t>
            </w:r>
            <w:r w:rsidRPr="001D79D3">
              <w:rPr>
                <w:rFonts w:hint="eastAsia"/>
                <w:i w:val="0"/>
                <w:lang w:eastAsia="zh-TW"/>
              </w:rPr>
              <w:t>特頒發證書</w:t>
            </w:r>
          </w:p>
        </w:tc>
      </w:tr>
      <w:tr w:rsidR="00B30A1E" w:rsidRPr="001D79D3" w:rsidTr="005F5300">
        <w:trPr>
          <w:trHeight w:val="1529"/>
          <w:jc w:val="center"/>
        </w:trPr>
        <w:tc>
          <w:tcPr>
            <w:tcW w:w="12810" w:type="dxa"/>
            <w:gridSpan w:val="5"/>
          </w:tcPr>
          <w:p w:rsidR="00B30A1E" w:rsidRPr="00401A2C" w:rsidRDefault="00B30A1E" w:rsidP="00AA0737">
            <w:pPr>
              <w:pStyle w:val="Name"/>
              <w:rPr>
                <w:rFonts w:ascii="源流明體 TTF Heavy" w:eastAsia="源流明體 TTF Heavy" w:hAnsi="源流明體 TTF Heavy"/>
                <w:i w:val="0"/>
                <w:sz w:val="56"/>
                <w:lang w:eastAsia="zh-TW"/>
              </w:rPr>
            </w:pPr>
            <w:r w:rsidRPr="008D5671">
              <w:rPr>
                <w:rFonts w:ascii="源流明體 TTF Heavy" w:eastAsia="源流明體 TTF Heavy" w:hAnsi="源流明體 TTF Heavy"/>
                <w:i w:val="0"/>
                <w:noProof/>
                <w:color w:val="7030A0"/>
                <w:sz w:val="56"/>
                <w:lang w:eastAsia="zh-TW"/>
              </w:rPr>
              <w:t>劉</w:t>
            </w:r>
            <w:r w:rsidRPr="008D5671">
              <w:rPr>
                <w:rFonts w:ascii="源流明體 TTF Heavy" w:eastAsia="源流明體 TTF Heavy" w:hAnsi="源流明體 TTF Heavy" w:hint="eastAsia"/>
                <w:i w:val="0"/>
                <w:noProof/>
                <w:color w:val="7030A0"/>
                <w:sz w:val="56"/>
                <w:lang w:eastAsia="zh-TW"/>
              </w:rPr>
              <w:t>X</w:t>
            </w:r>
            <w:r w:rsidRPr="008D5671">
              <w:rPr>
                <w:rFonts w:ascii="源流明體 TTF Heavy" w:eastAsia="源流明體 TTF Heavy" w:hAnsi="源流明體 TTF Heavy"/>
                <w:i w:val="0"/>
                <w:noProof/>
                <w:color w:val="7030A0"/>
                <w:sz w:val="56"/>
                <w:lang w:eastAsia="zh-TW"/>
              </w:rPr>
              <w:t>音</w:t>
            </w:r>
          </w:p>
        </w:tc>
      </w:tr>
      <w:tr w:rsidR="00B30A1E" w:rsidRPr="001D79D3" w:rsidTr="005F5300">
        <w:trPr>
          <w:trHeight w:val="1476"/>
          <w:jc w:val="center"/>
        </w:trPr>
        <w:tc>
          <w:tcPr>
            <w:tcW w:w="12810" w:type="dxa"/>
            <w:gridSpan w:val="5"/>
            <w:vAlign w:val="center"/>
          </w:tcPr>
          <w:p w:rsidR="00B30A1E" w:rsidRPr="0054713B" w:rsidRDefault="00B30A1E" w:rsidP="00C13CE2">
            <w:pPr>
              <w:tabs>
                <w:tab w:val="left" w:pos="3900"/>
              </w:tabs>
              <w:ind w:left="4431"/>
              <w:jc w:val="left"/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證書編號:</w:t>
            </w:r>
            <w:r w:rsidRPr="0054713B"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  <w:t xml:space="preserve"> </w:t>
            </w:r>
            <w:r w:rsidRPr="008D5671">
              <w:rPr>
                <w:rFonts w:ascii="微軟正黑體" w:eastAsia="微軟正黑體" w:hAnsi="微軟正黑體" w:hint="eastAsia"/>
                <w:i w:val="0"/>
                <w:noProof/>
                <w:color w:val="7030A0"/>
                <w:lang w:eastAsia="zh-TW"/>
              </w:rPr>
              <w:t>19102</w:t>
            </w:r>
            <w:r w:rsidRPr="008D5671">
              <w:rPr>
                <w:rFonts w:ascii="微軟正黑體" w:eastAsia="微軟正黑體" w:hAnsi="微軟正黑體"/>
                <w:i w:val="0"/>
                <w:noProof/>
                <w:color w:val="7030A0"/>
                <w:lang w:eastAsia="zh-TW"/>
              </w:rPr>
              <w:t>0</w:t>
            </w:r>
            <w:r w:rsidRPr="008D5671">
              <w:rPr>
                <w:rFonts w:ascii="微軟正黑體" w:eastAsia="微軟正黑體" w:hAnsi="微軟正黑體" w:hint="eastAsia"/>
                <w:i w:val="0"/>
                <w:noProof/>
                <w:color w:val="7030A0"/>
                <w:lang w:eastAsia="zh-TW"/>
              </w:rPr>
              <w:t>0007</w:t>
            </w:r>
          </w:p>
          <w:p w:rsidR="00B30A1E" w:rsidRPr="00F23F2A" w:rsidRDefault="00B30A1E" w:rsidP="00C13CE2">
            <w:pPr>
              <w:tabs>
                <w:tab w:val="left" w:pos="3900"/>
              </w:tabs>
              <w:ind w:left="4431"/>
              <w:jc w:val="left"/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身份證號:</w:t>
            </w:r>
            <w:r w:rsidRPr="00C13CE2">
              <w:rPr>
                <w:rFonts w:ascii="微軟正黑體" w:eastAsia="微軟正黑體" w:hAnsi="微軟正黑體"/>
                <w:i w:val="0"/>
                <w:lang w:eastAsia="zh-TW"/>
              </w:rPr>
              <w:t xml:space="preserve"> </w:t>
            </w:r>
            <w:r w:rsidRPr="008D5671">
              <w:rPr>
                <w:rFonts w:ascii="微軟正黑體" w:eastAsia="微軟正黑體" w:hAnsi="微軟正黑體"/>
                <w:i w:val="0"/>
                <w:noProof/>
                <w:color w:val="7030A0"/>
                <w:lang w:eastAsia="zh-TW"/>
              </w:rPr>
              <w:t>C169xxx685</w:t>
            </w:r>
          </w:p>
          <w:p w:rsidR="00B30A1E" w:rsidRPr="001D79D3" w:rsidRDefault="00B30A1E" w:rsidP="00C13CE2">
            <w:pPr>
              <w:tabs>
                <w:tab w:val="left" w:pos="3900"/>
              </w:tabs>
              <w:ind w:left="4431"/>
              <w:jc w:val="left"/>
              <w:rPr>
                <w:i w:val="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出生日期:</w:t>
            </w:r>
            <w:r w:rsidRPr="001D79D3">
              <w:rPr>
                <w:i w:val="0"/>
                <w:lang w:eastAsia="zh-TW"/>
              </w:rPr>
              <w:t xml:space="preserve"> </w:t>
            </w:r>
            <w:r w:rsidRPr="008D5671">
              <w:rPr>
                <w:i w:val="0"/>
                <w:noProof/>
                <w:color w:val="7030A0"/>
                <w:lang w:eastAsia="zh-TW"/>
              </w:rPr>
              <w:t>1982/08/10</w:t>
            </w:r>
          </w:p>
        </w:tc>
      </w:tr>
      <w:tr w:rsidR="00B30A1E" w:rsidRPr="001D79D3" w:rsidTr="005F5300">
        <w:trPr>
          <w:trHeight w:val="921"/>
          <w:jc w:val="center"/>
        </w:trPr>
        <w:tc>
          <w:tcPr>
            <w:tcW w:w="802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5247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1244" w:type="dxa"/>
          </w:tcPr>
          <w:p w:rsidR="00B30A1E" w:rsidRPr="001D79D3" w:rsidRDefault="00B30A1E" w:rsidP="00AA0737">
            <w:pPr>
              <w:rPr>
                <w:i w:val="0"/>
                <w:lang w:eastAsia="zh-TW"/>
              </w:rPr>
            </w:pPr>
          </w:p>
        </w:tc>
        <w:tc>
          <w:tcPr>
            <w:tcW w:w="3290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2226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</w:tr>
      <w:tr w:rsidR="00B30A1E" w:rsidRPr="001D79D3" w:rsidTr="005F5300">
        <w:trPr>
          <w:trHeight w:val="405"/>
          <w:jc w:val="center"/>
        </w:trPr>
        <w:tc>
          <w:tcPr>
            <w:tcW w:w="802" w:type="dxa"/>
            <w:vAlign w:val="center"/>
          </w:tcPr>
          <w:p w:rsidR="00B30A1E" w:rsidRPr="001D79D3" w:rsidRDefault="00B30A1E" w:rsidP="008A067C">
            <w:pPr>
              <w:rPr>
                <w:i w:val="0"/>
                <w:lang w:eastAsia="zh-TW"/>
              </w:rPr>
            </w:pPr>
          </w:p>
        </w:tc>
        <w:tc>
          <w:tcPr>
            <w:tcW w:w="5247" w:type="dxa"/>
            <w:vAlign w:val="center"/>
          </w:tcPr>
          <w:p w:rsidR="00B30A1E" w:rsidRPr="005F5300" w:rsidRDefault="00B30A1E" w:rsidP="005F5300">
            <w:pPr>
              <w:rPr>
                <w:rFonts w:ascii="源流明體 TTF Heavy" w:eastAsia="源流明體 TTF Heavy" w:hAnsi="源流明體 TTF Heavy"/>
                <w:i w:val="0"/>
                <w:lang w:eastAsia="zh-TW"/>
              </w:rPr>
            </w:pPr>
            <w:r w:rsidRPr="005F5300">
              <w:rPr>
                <w:rFonts w:ascii="源流明體 TTF Heavy" w:eastAsia="源流明體 TTF Heavy" w:hAnsi="源流明體 TTF Heavy" w:hint="eastAsia"/>
                <w:i w:val="0"/>
                <w:sz w:val="36"/>
                <w:lang w:eastAsia="zh-TW"/>
              </w:rPr>
              <w:t>A</w:t>
            </w:r>
            <w:r w:rsidRPr="005F5300">
              <w:rPr>
                <w:rFonts w:ascii="源流明體 TTF Heavy" w:eastAsia="源流明體 TTF Heavy" w:hAnsi="源流明體 TTF Heavy"/>
                <w:i w:val="0"/>
                <w:sz w:val="36"/>
                <w:lang w:eastAsia="zh-TW"/>
              </w:rPr>
              <w:t>BC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sz w:val="36"/>
                <w:lang w:eastAsia="zh-TW"/>
              </w:rPr>
              <w:t>電腦教育培訓機構</w:t>
            </w:r>
          </w:p>
        </w:tc>
        <w:tc>
          <w:tcPr>
            <w:tcW w:w="1244" w:type="dxa"/>
            <w:vAlign w:val="center"/>
          </w:tcPr>
          <w:p w:rsidR="00B30A1E" w:rsidRPr="001D79D3" w:rsidRDefault="00B30A1E" w:rsidP="008A067C">
            <w:pPr>
              <w:rPr>
                <w:i w:val="0"/>
                <w:lang w:eastAsia="zh-TW"/>
              </w:rPr>
            </w:pPr>
          </w:p>
        </w:tc>
        <w:tc>
          <w:tcPr>
            <w:tcW w:w="3290" w:type="dxa"/>
            <w:vAlign w:val="center"/>
          </w:tcPr>
          <w:p w:rsidR="00B30A1E" w:rsidRPr="001D79D3" w:rsidRDefault="00B30A1E" w:rsidP="005F5300">
            <w:pPr>
              <w:rPr>
                <w:i w:val="0"/>
              </w:rPr>
            </w:pP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2</w:t>
            </w:r>
            <w:r w:rsidRPr="005F5300">
              <w:rPr>
                <w:rFonts w:ascii="源流明體 TTF Heavy" w:eastAsia="源流明體 TTF Heavy" w:hAnsi="源流明體 TTF Heavy"/>
                <w:i w:val="0"/>
                <w:lang w:eastAsia="zh-TW"/>
              </w:rPr>
              <w:t>0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20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年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11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月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2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日</w:t>
            </w:r>
          </w:p>
        </w:tc>
        <w:tc>
          <w:tcPr>
            <w:tcW w:w="2226" w:type="dxa"/>
            <w:vAlign w:val="center"/>
          </w:tcPr>
          <w:p w:rsidR="00B30A1E" w:rsidRPr="001D79D3" w:rsidRDefault="00B30A1E" w:rsidP="008A067C">
            <w:pPr>
              <w:rPr>
                <w:i w:val="0"/>
              </w:rPr>
            </w:pPr>
          </w:p>
        </w:tc>
      </w:tr>
    </w:tbl>
    <w:p w:rsidR="00B30A1E" w:rsidRDefault="00B30A1E" w:rsidP="00AA0737">
      <w:pPr>
        <w:pStyle w:val="a3"/>
        <w:sectPr w:rsidR="00B30A1E" w:rsidSect="00B30A1E">
          <w:headerReference w:type="default" r:id="rId15"/>
          <w:pgSz w:w="15840" w:h="12240" w:orient="landscape" w:code="1"/>
          <w:pgMar w:top="1138" w:right="1440" w:bottom="360" w:left="1440" w:header="720" w:footer="720" w:gutter="0"/>
          <w:pgNumType w:start="1"/>
          <w:cols w:space="720"/>
          <w:noEndnote/>
          <w:docGrid w:linePitch="381"/>
        </w:sectPr>
      </w:pPr>
    </w:p>
    <w:tbl>
      <w:tblPr>
        <w:tblW w:w="4942" w:type="pct"/>
        <w:jc w:val="center"/>
        <w:tblLook w:val="0600" w:firstRow="0" w:lastRow="0" w:firstColumn="0" w:lastColumn="0" w:noHBand="1" w:noVBand="1"/>
      </w:tblPr>
      <w:tblGrid>
        <w:gridCol w:w="802"/>
        <w:gridCol w:w="5247"/>
        <w:gridCol w:w="1244"/>
        <w:gridCol w:w="3290"/>
        <w:gridCol w:w="2227"/>
      </w:tblGrid>
      <w:tr w:rsidR="00B30A1E" w:rsidRPr="00EC3034" w:rsidTr="005F5300">
        <w:trPr>
          <w:trHeight w:val="2972"/>
          <w:jc w:val="center"/>
        </w:trPr>
        <w:tc>
          <w:tcPr>
            <w:tcW w:w="12810" w:type="dxa"/>
            <w:gridSpan w:val="5"/>
            <w:vAlign w:val="bottom"/>
          </w:tcPr>
          <w:p w:rsidR="00B30A1E" w:rsidRPr="00EC3034" w:rsidRDefault="00B30A1E" w:rsidP="00AA0737">
            <w:pPr>
              <w:pStyle w:val="aa"/>
              <w:rPr>
                <w:sz w:val="72"/>
                <w:szCs w:val="96"/>
              </w:rPr>
            </w:pPr>
            <w:r>
              <w:rPr>
                <w:sz w:val="72"/>
                <w:szCs w:val="96"/>
                <w:lang w:eastAsia="zh-TW"/>
              </w:rPr>
              <w:lastRenderedPageBreak/>
              <w:t>Office365 Word</w:t>
            </w:r>
            <w:r w:rsidRPr="00EC3034">
              <w:rPr>
                <w:sz w:val="72"/>
                <w:szCs w:val="96"/>
                <w:lang w:eastAsia="zh-TW"/>
              </w:rPr>
              <w:t xml:space="preserve"> </w:t>
            </w:r>
            <w:r w:rsidRPr="00EC3034">
              <w:rPr>
                <w:rFonts w:hint="eastAsia"/>
                <w:sz w:val="72"/>
                <w:szCs w:val="96"/>
                <w:lang w:eastAsia="zh-TW"/>
              </w:rPr>
              <w:t>證書</w:t>
            </w:r>
          </w:p>
        </w:tc>
      </w:tr>
      <w:tr w:rsidR="00B30A1E" w:rsidRPr="009B44EA" w:rsidTr="005F5300">
        <w:trPr>
          <w:trHeight w:val="1206"/>
          <w:jc w:val="center"/>
        </w:trPr>
        <w:tc>
          <w:tcPr>
            <w:tcW w:w="12810" w:type="dxa"/>
            <w:gridSpan w:val="5"/>
          </w:tcPr>
          <w:p w:rsidR="00B30A1E" w:rsidRDefault="00B30A1E" w:rsidP="00AA0737">
            <w:pPr>
              <w:pStyle w:val="ac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檢定合格</w:t>
            </w:r>
          </w:p>
        </w:tc>
      </w:tr>
      <w:tr w:rsidR="00B30A1E" w:rsidRPr="001D79D3" w:rsidTr="005F5300">
        <w:trPr>
          <w:trHeight w:val="320"/>
          <w:jc w:val="center"/>
        </w:trPr>
        <w:tc>
          <w:tcPr>
            <w:tcW w:w="12810" w:type="dxa"/>
            <w:gridSpan w:val="5"/>
          </w:tcPr>
          <w:p w:rsidR="00B30A1E" w:rsidRPr="001D79D3" w:rsidRDefault="00B30A1E" w:rsidP="00AA0737">
            <w:pPr>
              <w:rPr>
                <w:i w:val="0"/>
                <w:lang w:eastAsia="zh-TW"/>
              </w:rPr>
            </w:pPr>
            <w:r w:rsidRPr="001D79D3">
              <w:rPr>
                <w:rFonts w:hint="eastAsia"/>
                <w:i w:val="0"/>
                <w:lang w:eastAsia="zh-TW"/>
              </w:rPr>
              <w:t>學習期滿</w:t>
            </w:r>
            <w:r w:rsidRPr="001D79D3">
              <w:rPr>
                <w:rFonts w:hint="eastAsia"/>
                <w:i w:val="0"/>
                <w:lang w:eastAsia="zh-TW"/>
              </w:rPr>
              <w:t xml:space="preserve"> </w:t>
            </w:r>
            <w:r w:rsidRPr="001D79D3">
              <w:rPr>
                <w:rFonts w:hint="eastAsia"/>
                <w:i w:val="0"/>
                <w:lang w:eastAsia="zh-TW"/>
              </w:rPr>
              <w:t>通過考試</w:t>
            </w:r>
            <w:r w:rsidRPr="001D79D3">
              <w:rPr>
                <w:rFonts w:hint="eastAsia"/>
                <w:i w:val="0"/>
                <w:lang w:eastAsia="zh-TW"/>
              </w:rPr>
              <w:t xml:space="preserve"> </w:t>
            </w:r>
            <w:r w:rsidRPr="001D79D3">
              <w:rPr>
                <w:rFonts w:hint="eastAsia"/>
                <w:i w:val="0"/>
                <w:lang w:eastAsia="zh-TW"/>
              </w:rPr>
              <w:t>特頒發證書</w:t>
            </w:r>
          </w:p>
        </w:tc>
      </w:tr>
      <w:tr w:rsidR="00B30A1E" w:rsidRPr="001D79D3" w:rsidTr="005F5300">
        <w:trPr>
          <w:trHeight w:val="1529"/>
          <w:jc w:val="center"/>
        </w:trPr>
        <w:tc>
          <w:tcPr>
            <w:tcW w:w="12810" w:type="dxa"/>
            <w:gridSpan w:val="5"/>
          </w:tcPr>
          <w:p w:rsidR="00B30A1E" w:rsidRPr="00401A2C" w:rsidRDefault="00B30A1E" w:rsidP="00AA0737">
            <w:pPr>
              <w:pStyle w:val="Name"/>
              <w:rPr>
                <w:rFonts w:ascii="源流明體 TTF Heavy" w:eastAsia="源流明體 TTF Heavy" w:hAnsi="源流明體 TTF Heavy"/>
                <w:i w:val="0"/>
                <w:sz w:val="56"/>
                <w:lang w:eastAsia="zh-TW"/>
              </w:rPr>
            </w:pPr>
            <w:r w:rsidRPr="008D5671">
              <w:rPr>
                <w:rFonts w:ascii="源流明體 TTF Heavy" w:eastAsia="源流明體 TTF Heavy" w:hAnsi="源流明體 TTF Heavy"/>
                <w:i w:val="0"/>
                <w:noProof/>
                <w:color w:val="7030A0"/>
                <w:sz w:val="56"/>
                <w:lang w:eastAsia="zh-TW"/>
              </w:rPr>
              <w:t>吳</w:t>
            </w:r>
            <w:r w:rsidRPr="008D5671">
              <w:rPr>
                <w:rFonts w:ascii="源流明體 TTF Heavy" w:eastAsia="源流明體 TTF Heavy" w:hAnsi="源流明體 TTF Heavy" w:hint="eastAsia"/>
                <w:i w:val="0"/>
                <w:noProof/>
                <w:color w:val="7030A0"/>
                <w:sz w:val="56"/>
                <w:lang w:eastAsia="zh-TW"/>
              </w:rPr>
              <w:t>X</w:t>
            </w:r>
            <w:r w:rsidRPr="008D5671">
              <w:rPr>
                <w:rFonts w:ascii="源流明體 TTF Heavy" w:eastAsia="源流明體 TTF Heavy" w:hAnsi="源流明體 TTF Heavy"/>
                <w:i w:val="0"/>
                <w:noProof/>
                <w:color w:val="7030A0"/>
                <w:sz w:val="56"/>
                <w:lang w:eastAsia="zh-TW"/>
              </w:rPr>
              <w:t>彥</w:t>
            </w:r>
          </w:p>
        </w:tc>
      </w:tr>
      <w:tr w:rsidR="00B30A1E" w:rsidRPr="001D79D3" w:rsidTr="005F5300">
        <w:trPr>
          <w:trHeight w:val="1476"/>
          <w:jc w:val="center"/>
        </w:trPr>
        <w:tc>
          <w:tcPr>
            <w:tcW w:w="12810" w:type="dxa"/>
            <w:gridSpan w:val="5"/>
            <w:vAlign w:val="center"/>
          </w:tcPr>
          <w:p w:rsidR="00B30A1E" w:rsidRPr="0054713B" w:rsidRDefault="00B30A1E" w:rsidP="00C13CE2">
            <w:pPr>
              <w:tabs>
                <w:tab w:val="left" w:pos="3900"/>
              </w:tabs>
              <w:ind w:left="4431"/>
              <w:jc w:val="left"/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證書編號:</w:t>
            </w:r>
            <w:r w:rsidRPr="0054713B"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  <w:t xml:space="preserve"> </w:t>
            </w:r>
            <w:r w:rsidRPr="008D5671">
              <w:rPr>
                <w:rFonts w:ascii="微軟正黑體" w:eastAsia="微軟正黑體" w:hAnsi="微軟正黑體" w:hint="eastAsia"/>
                <w:i w:val="0"/>
                <w:noProof/>
                <w:color w:val="7030A0"/>
                <w:lang w:eastAsia="zh-TW"/>
              </w:rPr>
              <w:t>19102</w:t>
            </w:r>
            <w:r w:rsidRPr="008D5671">
              <w:rPr>
                <w:rFonts w:ascii="微軟正黑體" w:eastAsia="微軟正黑體" w:hAnsi="微軟正黑體"/>
                <w:i w:val="0"/>
                <w:noProof/>
                <w:color w:val="7030A0"/>
                <w:lang w:eastAsia="zh-TW"/>
              </w:rPr>
              <w:t>0</w:t>
            </w:r>
            <w:r w:rsidRPr="008D5671">
              <w:rPr>
                <w:rFonts w:ascii="微軟正黑體" w:eastAsia="微軟正黑體" w:hAnsi="微軟正黑體" w:hint="eastAsia"/>
                <w:i w:val="0"/>
                <w:noProof/>
                <w:color w:val="7030A0"/>
                <w:lang w:eastAsia="zh-TW"/>
              </w:rPr>
              <w:t>0008</w:t>
            </w:r>
          </w:p>
          <w:p w:rsidR="00B30A1E" w:rsidRPr="00F23F2A" w:rsidRDefault="00B30A1E" w:rsidP="00C13CE2">
            <w:pPr>
              <w:tabs>
                <w:tab w:val="left" w:pos="3900"/>
              </w:tabs>
              <w:ind w:left="4431"/>
              <w:jc w:val="left"/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身份證號:</w:t>
            </w:r>
            <w:r w:rsidRPr="00C13CE2">
              <w:rPr>
                <w:rFonts w:ascii="微軟正黑體" w:eastAsia="微軟正黑體" w:hAnsi="微軟正黑體"/>
                <w:i w:val="0"/>
                <w:lang w:eastAsia="zh-TW"/>
              </w:rPr>
              <w:t xml:space="preserve"> </w:t>
            </w:r>
            <w:r w:rsidRPr="008D5671">
              <w:rPr>
                <w:rFonts w:ascii="微軟正黑體" w:eastAsia="微軟正黑體" w:hAnsi="微軟正黑體"/>
                <w:i w:val="0"/>
                <w:noProof/>
                <w:color w:val="7030A0"/>
                <w:lang w:eastAsia="zh-TW"/>
              </w:rPr>
              <w:t>C179xxx704</w:t>
            </w:r>
          </w:p>
          <w:p w:rsidR="00B30A1E" w:rsidRPr="001D79D3" w:rsidRDefault="00B30A1E" w:rsidP="00C13CE2">
            <w:pPr>
              <w:tabs>
                <w:tab w:val="left" w:pos="3900"/>
              </w:tabs>
              <w:ind w:left="4431"/>
              <w:jc w:val="left"/>
              <w:rPr>
                <w:i w:val="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出生日期:</w:t>
            </w:r>
            <w:r w:rsidRPr="001D79D3">
              <w:rPr>
                <w:i w:val="0"/>
                <w:lang w:eastAsia="zh-TW"/>
              </w:rPr>
              <w:t xml:space="preserve"> </w:t>
            </w:r>
            <w:r w:rsidRPr="008D5671">
              <w:rPr>
                <w:i w:val="0"/>
                <w:noProof/>
                <w:color w:val="7030A0"/>
                <w:lang w:eastAsia="zh-TW"/>
              </w:rPr>
              <w:t>1985/11/20</w:t>
            </w:r>
          </w:p>
        </w:tc>
      </w:tr>
      <w:tr w:rsidR="00B30A1E" w:rsidRPr="001D79D3" w:rsidTr="005F5300">
        <w:trPr>
          <w:trHeight w:val="921"/>
          <w:jc w:val="center"/>
        </w:trPr>
        <w:tc>
          <w:tcPr>
            <w:tcW w:w="802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5247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1244" w:type="dxa"/>
          </w:tcPr>
          <w:p w:rsidR="00B30A1E" w:rsidRPr="001D79D3" w:rsidRDefault="00B30A1E" w:rsidP="00AA0737">
            <w:pPr>
              <w:rPr>
                <w:i w:val="0"/>
                <w:lang w:eastAsia="zh-TW"/>
              </w:rPr>
            </w:pPr>
          </w:p>
        </w:tc>
        <w:tc>
          <w:tcPr>
            <w:tcW w:w="3290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2226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</w:tr>
      <w:tr w:rsidR="00B30A1E" w:rsidRPr="001D79D3" w:rsidTr="005F5300">
        <w:trPr>
          <w:trHeight w:val="405"/>
          <w:jc w:val="center"/>
        </w:trPr>
        <w:tc>
          <w:tcPr>
            <w:tcW w:w="802" w:type="dxa"/>
            <w:vAlign w:val="center"/>
          </w:tcPr>
          <w:p w:rsidR="00B30A1E" w:rsidRPr="001D79D3" w:rsidRDefault="00B30A1E" w:rsidP="008A067C">
            <w:pPr>
              <w:rPr>
                <w:i w:val="0"/>
                <w:lang w:eastAsia="zh-TW"/>
              </w:rPr>
            </w:pPr>
          </w:p>
        </w:tc>
        <w:tc>
          <w:tcPr>
            <w:tcW w:w="5247" w:type="dxa"/>
            <w:vAlign w:val="center"/>
          </w:tcPr>
          <w:p w:rsidR="00B30A1E" w:rsidRPr="005F5300" w:rsidRDefault="00B30A1E" w:rsidP="005F5300">
            <w:pPr>
              <w:rPr>
                <w:rFonts w:ascii="源流明體 TTF Heavy" w:eastAsia="源流明體 TTF Heavy" w:hAnsi="源流明體 TTF Heavy"/>
                <w:i w:val="0"/>
                <w:lang w:eastAsia="zh-TW"/>
              </w:rPr>
            </w:pPr>
            <w:r w:rsidRPr="005F5300">
              <w:rPr>
                <w:rFonts w:ascii="源流明體 TTF Heavy" w:eastAsia="源流明體 TTF Heavy" w:hAnsi="源流明體 TTF Heavy" w:hint="eastAsia"/>
                <w:i w:val="0"/>
                <w:sz w:val="36"/>
                <w:lang w:eastAsia="zh-TW"/>
              </w:rPr>
              <w:t>A</w:t>
            </w:r>
            <w:r w:rsidRPr="005F5300">
              <w:rPr>
                <w:rFonts w:ascii="源流明體 TTF Heavy" w:eastAsia="源流明體 TTF Heavy" w:hAnsi="源流明體 TTF Heavy"/>
                <w:i w:val="0"/>
                <w:sz w:val="36"/>
                <w:lang w:eastAsia="zh-TW"/>
              </w:rPr>
              <w:t>BC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sz w:val="36"/>
                <w:lang w:eastAsia="zh-TW"/>
              </w:rPr>
              <w:t>電腦教育培訓機構</w:t>
            </w:r>
          </w:p>
        </w:tc>
        <w:tc>
          <w:tcPr>
            <w:tcW w:w="1244" w:type="dxa"/>
            <w:vAlign w:val="center"/>
          </w:tcPr>
          <w:p w:rsidR="00B30A1E" w:rsidRPr="001D79D3" w:rsidRDefault="00B30A1E" w:rsidP="008A067C">
            <w:pPr>
              <w:rPr>
                <w:i w:val="0"/>
                <w:lang w:eastAsia="zh-TW"/>
              </w:rPr>
            </w:pPr>
          </w:p>
        </w:tc>
        <w:tc>
          <w:tcPr>
            <w:tcW w:w="3290" w:type="dxa"/>
            <w:vAlign w:val="center"/>
          </w:tcPr>
          <w:p w:rsidR="00B30A1E" w:rsidRPr="001D79D3" w:rsidRDefault="00B30A1E" w:rsidP="005F5300">
            <w:pPr>
              <w:rPr>
                <w:i w:val="0"/>
              </w:rPr>
            </w:pP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2</w:t>
            </w:r>
            <w:r w:rsidRPr="005F5300">
              <w:rPr>
                <w:rFonts w:ascii="源流明體 TTF Heavy" w:eastAsia="源流明體 TTF Heavy" w:hAnsi="源流明體 TTF Heavy"/>
                <w:i w:val="0"/>
                <w:lang w:eastAsia="zh-TW"/>
              </w:rPr>
              <w:t>0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20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年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11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月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2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日</w:t>
            </w:r>
          </w:p>
        </w:tc>
        <w:tc>
          <w:tcPr>
            <w:tcW w:w="2226" w:type="dxa"/>
            <w:vAlign w:val="center"/>
          </w:tcPr>
          <w:p w:rsidR="00B30A1E" w:rsidRPr="001D79D3" w:rsidRDefault="00B30A1E" w:rsidP="008A067C">
            <w:pPr>
              <w:rPr>
                <w:i w:val="0"/>
              </w:rPr>
            </w:pPr>
          </w:p>
        </w:tc>
      </w:tr>
    </w:tbl>
    <w:p w:rsidR="00B30A1E" w:rsidRDefault="00B30A1E" w:rsidP="00AA0737">
      <w:pPr>
        <w:pStyle w:val="a3"/>
        <w:sectPr w:rsidR="00B30A1E" w:rsidSect="00B30A1E">
          <w:headerReference w:type="default" r:id="rId16"/>
          <w:pgSz w:w="15840" w:h="12240" w:orient="landscape" w:code="1"/>
          <w:pgMar w:top="1138" w:right="1440" w:bottom="360" w:left="1440" w:header="720" w:footer="720" w:gutter="0"/>
          <w:pgNumType w:start="1"/>
          <w:cols w:space="720"/>
          <w:noEndnote/>
          <w:docGrid w:linePitch="381"/>
        </w:sectPr>
      </w:pPr>
    </w:p>
    <w:tbl>
      <w:tblPr>
        <w:tblW w:w="4942" w:type="pct"/>
        <w:jc w:val="center"/>
        <w:tblLook w:val="0600" w:firstRow="0" w:lastRow="0" w:firstColumn="0" w:lastColumn="0" w:noHBand="1" w:noVBand="1"/>
      </w:tblPr>
      <w:tblGrid>
        <w:gridCol w:w="802"/>
        <w:gridCol w:w="5247"/>
        <w:gridCol w:w="1244"/>
        <w:gridCol w:w="3290"/>
        <w:gridCol w:w="2227"/>
      </w:tblGrid>
      <w:tr w:rsidR="00B30A1E" w:rsidRPr="00EC3034" w:rsidTr="005F5300">
        <w:trPr>
          <w:trHeight w:val="2972"/>
          <w:jc w:val="center"/>
        </w:trPr>
        <w:tc>
          <w:tcPr>
            <w:tcW w:w="12810" w:type="dxa"/>
            <w:gridSpan w:val="5"/>
            <w:vAlign w:val="bottom"/>
          </w:tcPr>
          <w:p w:rsidR="00B30A1E" w:rsidRPr="00EC3034" w:rsidRDefault="00B30A1E" w:rsidP="00AA0737">
            <w:pPr>
              <w:pStyle w:val="aa"/>
              <w:rPr>
                <w:sz w:val="72"/>
                <w:szCs w:val="96"/>
              </w:rPr>
            </w:pPr>
            <w:r>
              <w:rPr>
                <w:sz w:val="72"/>
                <w:szCs w:val="96"/>
                <w:lang w:eastAsia="zh-TW"/>
              </w:rPr>
              <w:lastRenderedPageBreak/>
              <w:t>Office365 Word</w:t>
            </w:r>
            <w:r w:rsidRPr="00EC3034">
              <w:rPr>
                <w:sz w:val="72"/>
                <w:szCs w:val="96"/>
                <w:lang w:eastAsia="zh-TW"/>
              </w:rPr>
              <w:t xml:space="preserve"> </w:t>
            </w:r>
            <w:r w:rsidRPr="00EC3034">
              <w:rPr>
                <w:rFonts w:hint="eastAsia"/>
                <w:sz w:val="72"/>
                <w:szCs w:val="96"/>
                <w:lang w:eastAsia="zh-TW"/>
              </w:rPr>
              <w:t>證書</w:t>
            </w:r>
          </w:p>
        </w:tc>
      </w:tr>
      <w:tr w:rsidR="00B30A1E" w:rsidRPr="009B44EA" w:rsidTr="005F5300">
        <w:trPr>
          <w:trHeight w:val="1206"/>
          <w:jc w:val="center"/>
        </w:trPr>
        <w:tc>
          <w:tcPr>
            <w:tcW w:w="12810" w:type="dxa"/>
            <w:gridSpan w:val="5"/>
          </w:tcPr>
          <w:p w:rsidR="00B30A1E" w:rsidRDefault="00B30A1E" w:rsidP="00AA0737">
            <w:pPr>
              <w:pStyle w:val="ac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檢定合格</w:t>
            </w:r>
          </w:p>
        </w:tc>
      </w:tr>
      <w:tr w:rsidR="00B30A1E" w:rsidRPr="001D79D3" w:rsidTr="005F5300">
        <w:trPr>
          <w:trHeight w:val="320"/>
          <w:jc w:val="center"/>
        </w:trPr>
        <w:tc>
          <w:tcPr>
            <w:tcW w:w="12810" w:type="dxa"/>
            <w:gridSpan w:val="5"/>
          </w:tcPr>
          <w:p w:rsidR="00B30A1E" w:rsidRPr="001D79D3" w:rsidRDefault="00B30A1E" w:rsidP="00AA0737">
            <w:pPr>
              <w:rPr>
                <w:i w:val="0"/>
                <w:lang w:eastAsia="zh-TW"/>
              </w:rPr>
            </w:pPr>
            <w:r w:rsidRPr="001D79D3">
              <w:rPr>
                <w:rFonts w:hint="eastAsia"/>
                <w:i w:val="0"/>
                <w:lang w:eastAsia="zh-TW"/>
              </w:rPr>
              <w:t>學習期滿</w:t>
            </w:r>
            <w:r w:rsidRPr="001D79D3">
              <w:rPr>
                <w:rFonts w:hint="eastAsia"/>
                <w:i w:val="0"/>
                <w:lang w:eastAsia="zh-TW"/>
              </w:rPr>
              <w:t xml:space="preserve"> </w:t>
            </w:r>
            <w:r w:rsidRPr="001D79D3">
              <w:rPr>
                <w:rFonts w:hint="eastAsia"/>
                <w:i w:val="0"/>
                <w:lang w:eastAsia="zh-TW"/>
              </w:rPr>
              <w:t>通過考試</w:t>
            </w:r>
            <w:r w:rsidRPr="001D79D3">
              <w:rPr>
                <w:rFonts w:hint="eastAsia"/>
                <w:i w:val="0"/>
                <w:lang w:eastAsia="zh-TW"/>
              </w:rPr>
              <w:t xml:space="preserve"> </w:t>
            </w:r>
            <w:r w:rsidRPr="001D79D3">
              <w:rPr>
                <w:rFonts w:hint="eastAsia"/>
                <w:i w:val="0"/>
                <w:lang w:eastAsia="zh-TW"/>
              </w:rPr>
              <w:t>特頒發證書</w:t>
            </w:r>
          </w:p>
        </w:tc>
      </w:tr>
      <w:tr w:rsidR="00B30A1E" w:rsidRPr="001D79D3" w:rsidTr="005F5300">
        <w:trPr>
          <w:trHeight w:val="1529"/>
          <w:jc w:val="center"/>
        </w:trPr>
        <w:tc>
          <w:tcPr>
            <w:tcW w:w="12810" w:type="dxa"/>
            <w:gridSpan w:val="5"/>
          </w:tcPr>
          <w:p w:rsidR="00B30A1E" w:rsidRPr="00401A2C" w:rsidRDefault="00B30A1E" w:rsidP="00AA0737">
            <w:pPr>
              <w:pStyle w:val="Name"/>
              <w:rPr>
                <w:rFonts w:ascii="源流明體 TTF Heavy" w:eastAsia="源流明體 TTF Heavy" w:hAnsi="源流明體 TTF Heavy"/>
                <w:i w:val="0"/>
                <w:sz w:val="56"/>
                <w:lang w:eastAsia="zh-TW"/>
              </w:rPr>
            </w:pPr>
            <w:r w:rsidRPr="008D5671">
              <w:rPr>
                <w:rFonts w:ascii="源流明體 TTF Heavy" w:eastAsia="源流明體 TTF Heavy" w:hAnsi="源流明體 TTF Heavy"/>
                <w:i w:val="0"/>
                <w:noProof/>
                <w:color w:val="7030A0"/>
                <w:sz w:val="56"/>
                <w:lang w:eastAsia="zh-TW"/>
              </w:rPr>
              <w:t>林</w:t>
            </w:r>
            <w:r w:rsidRPr="008D5671">
              <w:rPr>
                <w:rFonts w:ascii="源流明體 TTF Heavy" w:eastAsia="源流明體 TTF Heavy" w:hAnsi="源流明體 TTF Heavy" w:hint="eastAsia"/>
                <w:i w:val="0"/>
                <w:noProof/>
                <w:color w:val="7030A0"/>
                <w:sz w:val="56"/>
                <w:lang w:eastAsia="zh-TW"/>
              </w:rPr>
              <w:t>X</w:t>
            </w:r>
            <w:r w:rsidRPr="008D5671">
              <w:rPr>
                <w:rFonts w:ascii="源流明體 TTF Heavy" w:eastAsia="源流明體 TTF Heavy" w:hAnsi="源流明體 TTF Heavy"/>
                <w:i w:val="0"/>
                <w:noProof/>
                <w:color w:val="7030A0"/>
                <w:sz w:val="56"/>
                <w:lang w:eastAsia="zh-TW"/>
              </w:rPr>
              <w:t>霖</w:t>
            </w:r>
          </w:p>
        </w:tc>
      </w:tr>
      <w:tr w:rsidR="00B30A1E" w:rsidRPr="001D79D3" w:rsidTr="005F5300">
        <w:trPr>
          <w:trHeight w:val="1476"/>
          <w:jc w:val="center"/>
        </w:trPr>
        <w:tc>
          <w:tcPr>
            <w:tcW w:w="12810" w:type="dxa"/>
            <w:gridSpan w:val="5"/>
            <w:vAlign w:val="center"/>
          </w:tcPr>
          <w:p w:rsidR="00B30A1E" w:rsidRPr="0054713B" w:rsidRDefault="00B30A1E" w:rsidP="00C13CE2">
            <w:pPr>
              <w:tabs>
                <w:tab w:val="left" w:pos="3900"/>
              </w:tabs>
              <w:ind w:left="4431"/>
              <w:jc w:val="left"/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證書編號:</w:t>
            </w:r>
            <w:r w:rsidRPr="0054713B"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  <w:t xml:space="preserve"> </w:t>
            </w:r>
            <w:r w:rsidRPr="008D5671">
              <w:rPr>
                <w:rFonts w:ascii="微軟正黑體" w:eastAsia="微軟正黑體" w:hAnsi="微軟正黑體" w:hint="eastAsia"/>
                <w:i w:val="0"/>
                <w:noProof/>
                <w:color w:val="7030A0"/>
                <w:lang w:eastAsia="zh-TW"/>
              </w:rPr>
              <w:t>19102</w:t>
            </w:r>
            <w:r w:rsidRPr="008D5671">
              <w:rPr>
                <w:rFonts w:ascii="微軟正黑體" w:eastAsia="微軟正黑體" w:hAnsi="微軟正黑體"/>
                <w:i w:val="0"/>
                <w:noProof/>
                <w:color w:val="7030A0"/>
                <w:lang w:eastAsia="zh-TW"/>
              </w:rPr>
              <w:t>0</w:t>
            </w:r>
            <w:r w:rsidRPr="008D5671">
              <w:rPr>
                <w:rFonts w:ascii="微軟正黑體" w:eastAsia="微軟正黑體" w:hAnsi="微軟正黑體" w:hint="eastAsia"/>
                <w:i w:val="0"/>
                <w:noProof/>
                <w:color w:val="7030A0"/>
                <w:lang w:eastAsia="zh-TW"/>
              </w:rPr>
              <w:t>0009</w:t>
            </w:r>
          </w:p>
          <w:p w:rsidR="00B30A1E" w:rsidRPr="00F23F2A" w:rsidRDefault="00B30A1E" w:rsidP="00C13CE2">
            <w:pPr>
              <w:tabs>
                <w:tab w:val="left" w:pos="3900"/>
              </w:tabs>
              <w:ind w:left="4431"/>
              <w:jc w:val="left"/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身份證號:</w:t>
            </w:r>
            <w:r w:rsidRPr="00C13CE2">
              <w:rPr>
                <w:rFonts w:ascii="微軟正黑體" w:eastAsia="微軟正黑體" w:hAnsi="微軟正黑體"/>
                <w:i w:val="0"/>
                <w:lang w:eastAsia="zh-TW"/>
              </w:rPr>
              <w:t xml:space="preserve"> </w:t>
            </w:r>
            <w:r w:rsidRPr="008D5671">
              <w:rPr>
                <w:rFonts w:ascii="微軟正黑體" w:eastAsia="微軟正黑體" w:hAnsi="微軟正黑體"/>
                <w:i w:val="0"/>
                <w:noProof/>
                <w:color w:val="7030A0"/>
                <w:lang w:eastAsia="zh-TW"/>
              </w:rPr>
              <w:t>J274xxx448</w:t>
            </w:r>
          </w:p>
          <w:p w:rsidR="00B30A1E" w:rsidRPr="001D79D3" w:rsidRDefault="00B30A1E" w:rsidP="00C13CE2">
            <w:pPr>
              <w:tabs>
                <w:tab w:val="left" w:pos="3900"/>
              </w:tabs>
              <w:ind w:left="4431"/>
              <w:jc w:val="left"/>
              <w:rPr>
                <w:i w:val="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出生日期:</w:t>
            </w:r>
            <w:r w:rsidRPr="001D79D3">
              <w:rPr>
                <w:i w:val="0"/>
                <w:lang w:eastAsia="zh-TW"/>
              </w:rPr>
              <w:t xml:space="preserve"> </w:t>
            </w:r>
            <w:r w:rsidRPr="008D5671">
              <w:rPr>
                <w:i w:val="0"/>
                <w:noProof/>
                <w:color w:val="7030A0"/>
                <w:lang w:eastAsia="zh-TW"/>
              </w:rPr>
              <w:t>1980/09/27</w:t>
            </w:r>
          </w:p>
        </w:tc>
      </w:tr>
      <w:tr w:rsidR="00B30A1E" w:rsidRPr="001D79D3" w:rsidTr="005F5300">
        <w:trPr>
          <w:trHeight w:val="921"/>
          <w:jc w:val="center"/>
        </w:trPr>
        <w:tc>
          <w:tcPr>
            <w:tcW w:w="802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5247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1244" w:type="dxa"/>
          </w:tcPr>
          <w:p w:rsidR="00B30A1E" w:rsidRPr="001D79D3" w:rsidRDefault="00B30A1E" w:rsidP="00AA0737">
            <w:pPr>
              <w:rPr>
                <w:i w:val="0"/>
                <w:lang w:eastAsia="zh-TW"/>
              </w:rPr>
            </w:pPr>
          </w:p>
        </w:tc>
        <w:tc>
          <w:tcPr>
            <w:tcW w:w="3290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2226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</w:tr>
      <w:tr w:rsidR="00B30A1E" w:rsidRPr="001D79D3" w:rsidTr="005F5300">
        <w:trPr>
          <w:trHeight w:val="405"/>
          <w:jc w:val="center"/>
        </w:trPr>
        <w:tc>
          <w:tcPr>
            <w:tcW w:w="802" w:type="dxa"/>
            <w:vAlign w:val="center"/>
          </w:tcPr>
          <w:p w:rsidR="00B30A1E" w:rsidRPr="001D79D3" w:rsidRDefault="00B30A1E" w:rsidP="008A067C">
            <w:pPr>
              <w:rPr>
                <w:i w:val="0"/>
                <w:lang w:eastAsia="zh-TW"/>
              </w:rPr>
            </w:pPr>
          </w:p>
        </w:tc>
        <w:tc>
          <w:tcPr>
            <w:tcW w:w="5247" w:type="dxa"/>
            <w:vAlign w:val="center"/>
          </w:tcPr>
          <w:p w:rsidR="00B30A1E" w:rsidRPr="005F5300" w:rsidRDefault="00B30A1E" w:rsidP="005F5300">
            <w:pPr>
              <w:rPr>
                <w:rFonts w:ascii="源流明體 TTF Heavy" w:eastAsia="源流明體 TTF Heavy" w:hAnsi="源流明體 TTF Heavy"/>
                <w:i w:val="0"/>
                <w:lang w:eastAsia="zh-TW"/>
              </w:rPr>
            </w:pPr>
            <w:r w:rsidRPr="005F5300">
              <w:rPr>
                <w:rFonts w:ascii="源流明體 TTF Heavy" w:eastAsia="源流明體 TTF Heavy" w:hAnsi="源流明體 TTF Heavy" w:hint="eastAsia"/>
                <w:i w:val="0"/>
                <w:sz w:val="36"/>
                <w:lang w:eastAsia="zh-TW"/>
              </w:rPr>
              <w:t>A</w:t>
            </w:r>
            <w:r w:rsidRPr="005F5300">
              <w:rPr>
                <w:rFonts w:ascii="源流明體 TTF Heavy" w:eastAsia="源流明體 TTF Heavy" w:hAnsi="源流明體 TTF Heavy"/>
                <w:i w:val="0"/>
                <w:sz w:val="36"/>
                <w:lang w:eastAsia="zh-TW"/>
              </w:rPr>
              <w:t>BC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sz w:val="36"/>
                <w:lang w:eastAsia="zh-TW"/>
              </w:rPr>
              <w:t>電腦教育培訓機構</w:t>
            </w:r>
          </w:p>
        </w:tc>
        <w:tc>
          <w:tcPr>
            <w:tcW w:w="1244" w:type="dxa"/>
            <w:vAlign w:val="center"/>
          </w:tcPr>
          <w:p w:rsidR="00B30A1E" w:rsidRPr="001D79D3" w:rsidRDefault="00B30A1E" w:rsidP="008A067C">
            <w:pPr>
              <w:rPr>
                <w:i w:val="0"/>
                <w:lang w:eastAsia="zh-TW"/>
              </w:rPr>
            </w:pPr>
          </w:p>
        </w:tc>
        <w:tc>
          <w:tcPr>
            <w:tcW w:w="3290" w:type="dxa"/>
            <w:vAlign w:val="center"/>
          </w:tcPr>
          <w:p w:rsidR="00B30A1E" w:rsidRPr="001D79D3" w:rsidRDefault="00B30A1E" w:rsidP="005F5300">
            <w:pPr>
              <w:rPr>
                <w:i w:val="0"/>
              </w:rPr>
            </w:pP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2</w:t>
            </w:r>
            <w:r w:rsidRPr="005F5300">
              <w:rPr>
                <w:rFonts w:ascii="源流明體 TTF Heavy" w:eastAsia="源流明體 TTF Heavy" w:hAnsi="源流明體 TTF Heavy"/>
                <w:i w:val="0"/>
                <w:lang w:eastAsia="zh-TW"/>
              </w:rPr>
              <w:t>0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20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年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11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月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2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日</w:t>
            </w:r>
          </w:p>
        </w:tc>
        <w:tc>
          <w:tcPr>
            <w:tcW w:w="2226" w:type="dxa"/>
            <w:vAlign w:val="center"/>
          </w:tcPr>
          <w:p w:rsidR="00B30A1E" w:rsidRPr="001D79D3" w:rsidRDefault="00B30A1E" w:rsidP="008A067C">
            <w:pPr>
              <w:rPr>
                <w:i w:val="0"/>
              </w:rPr>
            </w:pPr>
          </w:p>
        </w:tc>
      </w:tr>
    </w:tbl>
    <w:p w:rsidR="00B30A1E" w:rsidRDefault="00B30A1E" w:rsidP="00AA0737">
      <w:pPr>
        <w:pStyle w:val="a3"/>
        <w:sectPr w:rsidR="00B30A1E" w:rsidSect="00B30A1E">
          <w:headerReference w:type="default" r:id="rId17"/>
          <w:pgSz w:w="15840" w:h="12240" w:orient="landscape" w:code="1"/>
          <w:pgMar w:top="1138" w:right="1440" w:bottom="360" w:left="1440" w:header="720" w:footer="720" w:gutter="0"/>
          <w:pgNumType w:start="1"/>
          <w:cols w:space="720"/>
          <w:noEndnote/>
          <w:docGrid w:linePitch="381"/>
        </w:sectPr>
      </w:pPr>
    </w:p>
    <w:tbl>
      <w:tblPr>
        <w:tblW w:w="4942" w:type="pct"/>
        <w:jc w:val="center"/>
        <w:tblLook w:val="0600" w:firstRow="0" w:lastRow="0" w:firstColumn="0" w:lastColumn="0" w:noHBand="1" w:noVBand="1"/>
      </w:tblPr>
      <w:tblGrid>
        <w:gridCol w:w="802"/>
        <w:gridCol w:w="5247"/>
        <w:gridCol w:w="1244"/>
        <w:gridCol w:w="3290"/>
        <w:gridCol w:w="2227"/>
      </w:tblGrid>
      <w:tr w:rsidR="00B30A1E" w:rsidRPr="00EC3034" w:rsidTr="005F5300">
        <w:trPr>
          <w:trHeight w:val="2972"/>
          <w:jc w:val="center"/>
        </w:trPr>
        <w:tc>
          <w:tcPr>
            <w:tcW w:w="12810" w:type="dxa"/>
            <w:gridSpan w:val="5"/>
            <w:vAlign w:val="bottom"/>
          </w:tcPr>
          <w:p w:rsidR="00B30A1E" w:rsidRPr="00EC3034" w:rsidRDefault="00B30A1E" w:rsidP="00AA0737">
            <w:pPr>
              <w:pStyle w:val="aa"/>
              <w:rPr>
                <w:sz w:val="72"/>
                <w:szCs w:val="96"/>
              </w:rPr>
            </w:pPr>
            <w:r>
              <w:rPr>
                <w:sz w:val="72"/>
                <w:szCs w:val="96"/>
                <w:lang w:eastAsia="zh-TW"/>
              </w:rPr>
              <w:lastRenderedPageBreak/>
              <w:t>Office365 Word</w:t>
            </w:r>
            <w:r w:rsidRPr="00EC3034">
              <w:rPr>
                <w:sz w:val="72"/>
                <w:szCs w:val="96"/>
                <w:lang w:eastAsia="zh-TW"/>
              </w:rPr>
              <w:t xml:space="preserve"> </w:t>
            </w:r>
            <w:r w:rsidRPr="00EC3034">
              <w:rPr>
                <w:rFonts w:hint="eastAsia"/>
                <w:sz w:val="72"/>
                <w:szCs w:val="96"/>
                <w:lang w:eastAsia="zh-TW"/>
              </w:rPr>
              <w:t>證書</w:t>
            </w:r>
          </w:p>
        </w:tc>
      </w:tr>
      <w:tr w:rsidR="00B30A1E" w:rsidRPr="009B44EA" w:rsidTr="005F5300">
        <w:trPr>
          <w:trHeight w:val="1206"/>
          <w:jc w:val="center"/>
        </w:trPr>
        <w:tc>
          <w:tcPr>
            <w:tcW w:w="12810" w:type="dxa"/>
            <w:gridSpan w:val="5"/>
          </w:tcPr>
          <w:p w:rsidR="00B30A1E" w:rsidRDefault="00B30A1E" w:rsidP="00AA0737">
            <w:pPr>
              <w:pStyle w:val="ac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檢定合格</w:t>
            </w:r>
          </w:p>
        </w:tc>
      </w:tr>
      <w:tr w:rsidR="00B30A1E" w:rsidRPr="001D79D3" w:rsidTr="005F5300">
        <w:trPr>
          <w:trHeight w:val="320"/>
          <w:jc w:val="center"/>
        </w:trPr>
        <w:tc>
          <w:tcPr>
            <w:tcW w:w="12810" w:type="dxa"/>
            <w:gridSpan w:val="5"/>
          </w:tcPr>
          <w:p w:rsidR="00B30A1E" w:rsidRPr="001D79D3" w:rsidRDefault="00B30A1E" w:rsidP="00AA0737">
            <w:pPr>
              <w:rPr>
                <w:i w:val="0"/>
                <w:lang w:eastAsia="zh-TW"/>
              </w:rPr>
            </w:pPr>
            <w:r w:rsidRPr="001D79D3">
              <w:rPr>
                <w:rFonts w:hint="eastAsia"/>
                <w:i w:val="0"/>
                <w:lang w:eastAsia="zh-TW"/>
              </w:rPr>
              <w:t>學習期滿</w:t>
            </w:r>
            <w:r w:rsidRPr="001D79D3">
              <w:rPr>
                <w:rFonts w:hint="eastAsia"/>
                <w:i w:val="0"/>
                <w:lang w:eastAsia="zh-TW"/>
              </w:rPr>
              <w:t xml:space="preserve"> </w:t>
            </w:r>
            <w:r w:rsidRPr="001D79D3">
              <w:rPr>
                <w:rFonts w:hint="eastAsia"/>
                <w:i w:val="0"/>
                <w:lang w:eastAsia="zh-TW"/>
              </w:rPr>
              <w:t>通過考試</w:t>
            </w:r>
            <w:r w:rsidRPr="001D79D3">
              <w:rPr>
                <w:rFonts w:hint="eastAsia"/>
                <w:i w:val="0"/>
                <w:lang w:eastAsia="zh-TW"/>
              </w:rPr>
              <w:t xml:space="preserve"> </w:t>
            </w:r>
            <w:r w:rsidRPr="001D79D3">
              <w:rPr>
                <w:rFonts w:hint="eastAsia"/>
                <w:i w:val="0"/>
                <w:lang w:eastAsia="zh-TW"/>
              </w:rPr>
              <w:t>特頒發證書</w:t>
            </w:r>
          </w:p>
        </w:tc>
      </w:tr>
      <w:tr w:rsidR="00B30A1E" w:rsidRPr="001D79D3" w:rsidTr="005F5300">
        <w:trPr>
          <w:trHeight w:val="1529"/>
          <w:jc w:val="center"/>
        </w:trPr>
        <w:tc>
          <w:tcPr>
            <w:tcW w:w="12810" w:type="dxa"/>
            <w:gridSpan w:val="5"/>
          </w:tcPr>
          <w:p w:rsidR="00B30A1E" w:rsidRPr="00401A2C" w:rsidRDefault="00B30A1E" w:rsidP="00AA0737">
            <w:pPr>
              <w:pStyle w:val="Name"/>
              <w:rPr>
                <w:rFonts w:ascii="源流明體 TTF Heavy" w:eastAsia="源流明體 TTF Heavy" w:hAnsi="源流明體 TTF Heavy"/>
                <w:i w:val="0"/>
                <w:sz w:val="56"/>
                <w:lang w:eastAsia="zh-TW"/>
              </w:rPr>
            </w:pPr>
            <w:r w:rsidRPr="008D5671">
              <w:rPr>
                <w:rFonts w:ascii="源流明體 TTF Heavy" w:eastAsia="源流明體 TTF Heavy" w:hAnsi="源流明體 TTF Heavy"/>
                <w:i w:val="0"/>
                <w:noProof/>
                <w:color w:val="7030A0"/>
                <w:sz w:val="56"/>
                <w:lang w:eastAsia="zh-TW"/>
              </w:rPr>
              <w:t>吳</w:t>
            </w:r>
            <w:r w:rsidRPr="008D5671">
              <w:rPr>
                <w:rFonts w:ascii="源流明體 TTF Heavy" w:eastAsia="源流明體 TTF Heavy" w:hAnsi="源流明體 TTF Heavy" w:hint="eastAsia"/>
                <w:i w:val="0"/>
                <w:noProof/>
                <w:color w:val="7030A0"/>
                <w:sz w:val="56"/>
                <w:lang w:eastAsia="zh-TW"/>
              </w:rPr>
              <w:t>X</w:t>
            </w:r>
            <w:r w:rsidRPr="008D5671">
              <w:rPr>
                <w:rFonts w:ascii="源流明體 TTF Heavy" w:eastAsia="源流明體 TTF Heavy" w:hAnsi="源流明體 TTF Heavy"/>
                <w:i w:val="0"/>
                <w:noProof/>
                <w:color w:val="7030A0"/>
                <w:sz w:val="56"/>
                <w:lang w:eastAsia="zh-TW"/>
              </w:rPr>
              <w:t>怡</w:t>
            </w:r>
          </w:p>
        </w:tc>
      </w:tr>
      <w:tr w:rsidR="00B30A1E" w:rsidRPr="001D79D3" w:rsidTr="005F5300">
        <w:trPr>
          <w:trHeight w:val="1476"/>
          <w:jc w:val="center"/>
        </w:trPr>
        <w:tc>
          <w:tcPr>
            <w:tcW w:w="12810" w:type="dxa"/>
            <w:gridSpan w:val="5"/>
            <w:vAlign w:val="center"/>
          </w:tcPr>
          <w:p w:rsidR="00B30A1E" w:rsidRPr="0054713B" w:rsidRDefault="00B30A1E" w:rsidP="00C13CE2">
            <w:pPr>
              <w:tabs>
                <w:tab w:val="left" w:pos="3900"/>
              </w:tabs>
              <w:ind w:left="4431"/>
              <w:jc w:val="left"/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證書編號:</w:t>
            </w:r>
            <w:r w:rsidRPr="0054713B"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  <w:t xml:space="preserve"> </w:t>
            </w:r>
            <w:r w:rsidRPr="008D5671">
              <w:rPr>
                <w:rFonts w:ascii="微軟正黑體" w:eastAsia="微軟正黑體" w:hAnsi="微軟正黑體" w:hint="eastAsia"/>
                <w:i w:val="0"/>
                <w:noProof/>
                <w:color w:val="7030A0"/>
                <w:lang w:eastAsia="zh-TW"/>
              </w:rPr>
              <w:t>19102</w:t>
            </w:r>
            <w:r w:rsidRPr="008D5671">
              <w:rPr>
                <w:rFonts w:ascii="微軟正黑體" w:eastAsia="微軟正黑體" w:hAnsi="微軟正黑體"/>
                <w:i w:val="0"/>
                <w:noProof/>
                <w:color w:val="7030A0"/>
                <w:lang w:eastAsia="zh-TW"/>
              </w:rPr>
              <w:t>0</w:t>
            </w:r>
            <w:r w:rsidRPr="008D5671">
              <w:rPr>
                <w:rFonts w:ascii="微軟正黑體" w:eastAsia="微軟正黑體" w:hAnsi="微軟正黑體" w:hint="eastAsia"/>
                <w:i w:val="0"/>
                <w:noProof/>
                <w:color w:val="7030A0"/>
                <w:lang w:eastAsia="zh-TW"/>
              </w:rPr>
              <w:t>0010</w:t>
            </w:r>
          </w:p>
          <w:p w:rsidR="00B30A1E" w:rsidRPr="00F23F2A" w:rsidRDefault="00B30A1E" w:rsidP="00C13CE2">
            <w:pPr>
              <w:tabs>
                <w:tab w:val="left" w:pos="3900"/>
              </w:tabs>
              <w:ind w:left="4431"/>
              <w:jc w:val="left"/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身份證號:</w:t>
            </w:r>
            <w:r w:rsidRPr="00C13CE2">
              <w:rPr>
                <w:rFonts w:ascii="微軟正黑體" w:eastAsia="微軟正黑體" w:hAnsi="微軟正黑體"/>
                <w:i w:val="0"/>
                <w:lang w:eastAsia="zh-TW"/>
              </w:rPr>
              <w:t xml:space="preserve"> </w:t>
            </w:r>
            <w:r w:rsidRPr="008D5671">
              <w:rPr>
                <w:rFonts w:ascii="微軟正黑體" w:eastAsia="微軟正黑體" w:hAnsi="微軟正黑體"/>
                <w:i w:val="0"/>
                <w:noProof/>
                <w:color w:val="7030A0"/>
                <w:lang w:eastAsia="zh-TW"/>
              </w:rPr>
              <w:t>A206xxx084</w:t>
            </w:r>
          </w:p>
          <w:p w:rsidR="00B30A1E" w:rsidRPr="001D79D3" w:rsidRDefault="00B30A1E" w:rsidP="00C13CE2">
            <w:pPr>
              <w:tabs>
                <w:tab w:val="left" w:pos="3900"/>
              </w:tabs>
              <w:ind w:left="4431"/>
              <w:jc w:val="left"/>
              <w:rPr>
                <w:i w:val="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出生日期:</w:t>
            </w:r>
            <w:r w:rsidRPr="001D79D3">
              <w:rPr>
                <w:i w:val="0"/>
                <w:lang w:eastAsia="zh-TW"/>
              </w:rPr>
              <w:t xml:space="preserve"> </w:t>
            </w:r>
            <w:r w:rsidRPr="008D5671">
              <w:rPr>
                <w:i w:val="0"/>
                <w:noProof/>
                <w:color w:val="7030A0"/>
                <w:lang w:eastAsia="zh-TW"/>
              </w:rPr>
              <w:t>1983/11/15</w:t>
            </w:r>
          </w:p>
        </w:tc>
      </w:tr>
      <w:tr w:rsidR="00B30A1E" w:rsidRPr="001D79D3" w:rsidTr="005F5300">
        <w:trPr>
          <w:trHeight w:val="921"/>
          <w:jc w:val="center"/>
        </w:trPr>
        <w:tc>
          <w:tcPr>
            <w:tcW w:w="802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5247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1244" w:type="dxa"/>
          </w:tcPr>
          <w:p w:rsidR="00B30A1E" w:rsidRPr="001D79D3" w:rsidRDefault="00B30A1E" w:rsidP="00AA0737">
            <w:pPr>
              <w:rPr>
                <w:i w:val="0"/>
                <w:lang w:eastAsia="zh-TW"/>
              </w:rPr>
            </w:pPr>
          </w:p>
        </w:tc>
        <w:tc>
          <w:tcPr>
            <w:tcW w:w="3290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2226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</w:tr>
      <w:tr w:rsidR="00B30A1E" w:rsidRPr="001D79D3" w:rsidTr="005F5300">
        <w:trPr>
          <w:trHeight w:val="405"/>
          <w:jc w:val="center"/>
        </w:trPr>
        <w:tc>
          <w:tcPr>
            <w:tcW w:w="802" w:type="dxa"/>
            <w:vAlign w:val="center"/>
          </w:tcPr>
          <w:p w:rsidR="00B30A1E" w:rsidRPr="001D79D3" w:rsidRDefault="00B30A1E" w:rsidP="008A067C">
            <w:pPr>
              <w:rPr>
                <w:i w:val="0"/>
                <w:lang w:eastAsia="zh-TW"/>
              </w:rPr>
            </w:pPr>
          </w:p>
        </w:tc>
        <w:tc>
          <w:tcPr>
            <w:tcW w:w="5247" w:type="dxa"/>
            <w:vAlign w:val="center"/>
          </w:tcPr>
          <w:p w:rsidR="00B30A1E" w:rsidRPr="005F5300" w:rsidRDefault="00B30A1E" w:rsidP="005F5300">
            <w:pPr>
              <w:rPr>
                <w:rFonts w:ascii="源流明體 TTF Heavy" w:eastAsia="源流明體 TTF Heavy" w:hAnsi="源流明體 TTF Heavy"/>
                <w:i w:val="0"/>
                <w:lang w:eastAsia="zh-TW"/>
              </w:rPr>
            </w:pPr>
            <w:r w:rsidRPr="005F5300">
              <w:rPr>
                <w:rFonts w:ascii="源流明體 TTF Heavy" w:eastAsia="源流明體 TTF Heavy" w:hAnsi="源流明體 TTF Heavy" w:hint="eastAsia"/>
                <w:i w:val="0"/>
                <w:sz w:val="36"/>
                <w:lang w:eastAsia="zh-TW"/>
              </w:rPr>
              <w:t>A</w:t>
            </w:r>
            <w:r w:rsidRPr="005F5300">
              <w:rPr>
                <w:rFonts w:ascii="源流明體 TTF Heavy" w:eastAsia="源流明體 TTF Heavy" w:hAnsi="源流明體 TTF Heavy"/>
                <w:i w:val="0"/>
                <w:sz w:val="36"/>
                <w:lang w:eastAsia="zh-TW"/>
              </w:rPr>
              <w:t>BC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sz w:val="36"/>
                <w:lang w:eastAsia="zh-TW"/>
              </w:rPr>
              <w:t>電腦教育培訓機構</w:t>
            </w:r>
          </w:p>
        </w:tc>
        <w:tc>
          <w:tcPr>
            <w:tcW w:w="1244" w:type="dxa"/>
            <w:vAlign w:val="center"/>
          </w:tcPr>
          <w:p w:rsidR="00B30A1E" w:rsidRPr="001D79D3" w:rsidRDefault="00B30A1E" w:rsidP="008A067C">
            <w:pPr>
              <w:rPr>
                <w:i w:val="0"/>
                <w:lang w:eastAsia="zh-TW"/>
              </w:rPr>
            </w:pPr>
          </w:p>
        </w:tc>
        <w:tc>
          <w:tcPr>
            <w:tcW w:w="3290" w:type="dxa"/>
            <w:vAlign w:val="center"/>
          </w:tcPr>
          <w:p w:rsidR="00B30A1E" w:rsidRPr="001D79D3" w:rsidRDefault="00B30A1E" w:rsidP="005F5300">
            <w:pPr>
              <w:rPr>
                <w:i w:val="0"/>
              </w:rPr>
            </w:pP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2</w:t>
            </w:r>
            <w:r w:rsidRPr="005F5300">
              <w:rPr>
                <w:rFonts w:ascii="源流明體 TTF Heavy" w:eastAsia="源流明體 TTF Heavy" w:hAnsi="源流明體 TTF Heavy"/>
                <w:i w:val="0"/>
                <w:lang w:eastAsia="zh-TW"/>
              </w:rPr>
              <w:t>0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20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年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11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月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2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日</w:t>
            </w:r>
          </w:p>
        </w:tc>
        <w:tc>
          <w:tcPr>
            <w:tcW w:w="2226" w:type="dxa"/>
            <w:vAlign w:val="center"/>
          </w:tcPr>
          <w:p w:rsidR="00B30A1E" w:rsidRPr="001D79D3" w:rsidRDefault="00B30A1E" w:rsidP="008A067C">
            <w:pPr>
              <w:rPr>
                <w:i w:val="0"/>
              </w:rPr>
            </w:pPr>
          </w:p>
        </w:tc>
      </w:tr>
    </w:tbl>
    <w:p w:rsidR="00B30A1E" w:rsidRDefault="00B30A1E" w:rsidP="00AA0737">
      <w:pPr>
        <w:pStyle w:val="a3"/>
        <w:sectPr w:rsidR="00B30A1E" w:rsidSect="00B30A1E">
          <w:headerReference w:type="default" r:id="rId18"/>
          <w:pgSz w:w="15840" w:h="12240" w:orient="landscape" w:code="1"/>
          <w:pgMar w:top="1138" w:right="1440" w:bottom="360" w:left="1440" w:header="720" w:footer="720" w:gutter="0"/>
          <w:pgNumType w:start="1"/>
          <w:cols w:space="720"/>
          <w:noEndnote/>
          <w:docGrid w:linePitch="381"/>
        </w:sectPr>
      </w:pPr>
    </w:p>
    <w:tbl>
      <w:tblPr>
        <w:tblW w:w="4942" w:type="pct"/>
        <w:jc w:val="center"/>
        <w:tblLook w:val="0600" w:firstRow="0" w:lastRow="0" w:firstColumn="0" w:lastColumn="0" w:noHBand="1" w:noVBand="1"/>
      </w:tblPr>
      <w:tblGrid>
        <w:gridCol w:w="802"/>
        <w:gridCol w:w="5247"/>
        <w:gridCol w:w="1244"/>
        <w:gridCol w:w="3290"/>
        <w:gridCol w:w="2227"/>
      </w:tblGrid>
      <w:tr w:rsidR="00B30A1E" w:rsidRPr="00EC3034" w:rsidTr="005F5300">
        <w:trPr>
          <w:trHeight w:val="2972"/>
          <w:jc w:val="center"/>
        </w:trPr>
        <w:tc>
          <w:tcPr>
            <w:tcW w:w="12810" w:type="dxa"/>
            <w:gridSpan w:val="5"/>
            <w:vAlign w:val="bottom"/>
          </w:tcPr>
          <w:p w:rsidR="00B30A1E" w:rsidRPr="00EC3034" w:rsidRDefault="00B30A1E" w:rsidP="00AA0737">
            <w:pPr>
              <w:pStyle w:val="aa"/>
              <w:rPr>
                <w:sz w:val="72"/>
                <w:szCs w:val="96"/>
              </w:rPr>
            </w:pPr>
            <w:r>
              <w:rPr>
                <w:sz w:val="72"/>
                <w:szCs w:val="96"/>
                <w:lang w:eastAsia="zh-TW"/>
              </w:rPr>
              <w:lastRenderedPageBreak/>
              <w:t>Office365 Word</w:t>
            </w:r>
            <w:r w:rsidRPr="00EC3034">
              <w:rPr>
                <w:sz w:val="72"/>
                <w:szCs w:val="96"/>
                <w:lang w:eastAsia="zh-TW"/>
              </w:rPr>
              <w:t xml:space="preserve"> </w:t>
            </w:r>
            <w:r w:rsidRPr="00EC3034">
              <w:rPr>
                <w:rFonts w:hint="eastAsia"/>
                <w:sz w:val="72"/>
                <w:szCs w:val="96"/>
                <w:lang w:eastAsia="zh-TW"/>
              </w:rPr>
              <w:t>證書</w:t>
            </w:r>
          </w:p>
        </w:tc>
      </w:tr>
      <w:tr w:rsidR="00B30A1E" w:rsidRPr="009B44EA" w:rsidTr="005F5300">
        <w:trPr>
          <w:trHeight w:val="1206"/>
          <w:jc w:val="center"/>
        </w:trPr>
        <w:tc>
          <w:tcPr>
            <w:tcW w:w="12810" w:type="dxa"/>
            <w:gridSpan w:val="5"/>
          </w:tcPr>
          <w:p w:rsidR="00B30A1E" w:rsidRDefault="00B30A1E" w:rsidP="00AA0737">
            <w:pPr>
              <w:pStyle w:val="ac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檢定合格</w:t>
            </w:r>
          </w:p>
        </w:tc>
      </w:tr>
      <w:tr w:rsidR="00B30A1E" w:rsidRPr="001D79D3" w:rsidTr="005F5300">
        <w:trPr>
          <w:trHeight w:val="320"/>
          <w:jc w:val="center"/>
        </w:trPr>
        <w:tc>
          <w:tcPr>
            <w:tcW w:w="12810" w:type="dxa"/>
            <w:gridSpan w:val="5"/>
          </w:tcPr>
          <w:p w:rsidR="00B30A1E" w:rsidRPr="001D79D3" w:rsidRDefault="00B30A1E" w:rsidP="00AA0737">
            <w:pPr>
              <w:rPr>
                <w:i w:val="0"/>
                <w:lang w:eastAsia="zh-TW"/>
              </w:rPr>
            </w:pPr>
            <w:r w:rsidRPr="001D79D3">
              <w:rPr>
                <w:rFonts w:hint="eastAsia"/>
                <w:i w:val="0"/>
                <w:lang w:eastAsia="zh-TW"/>
              </w:rPr>
              <w:t>學習期滿</w:t>
            </w:r>
            <w:r w:rsidRPr="001D79D3">
              <w:rPr>
                <w:rFonts w:hint="eastAsia"/>
                <w:i w:val="0"/>
                <w:lang w:eastAsia="zh-TW"/>
              </w:rPr>
              <w:t xml:space="preserve"> </w:t>
            </w:r>
            <w:r w:rsidRPr="001D79D3">
              <w:rPr>
                <w:rFonts w:hint="eastAsia"/>
                <w:i w:val="0"/>
                <w:lang w:eastAsia="zh-TW"/>
              </w:rPr>
              <w:t>通過考試</w:t>
            </w:r>
            <w:r w:rsidRPr="001D79D3">
              <w:rPr>
                <w:rFonts w:hint="eastAsia"/>
                <w:i w:val="0"/>
                <w:lang w:eastAsia="zh-TW"/>
              </w:rPr>
              <w:t xml:space="preserve"> </w:t>
            </w:r>
            <w:r w:rsidRPr="001D79D3">
              <w:rPr>
                <w:rFonts w:hint="eastAsia"/>
                <w:i w:val="0"/>
                <w:lang w:eastAsia="zh-TW"/>
              </w:rPr>
              <w:t>特頒發證書</w:t>
            </w:r>
          </w:p>
        </w:tc>
      </w:tr>
      <w:tr w:rsidR="00B30A1E" w:rsidRPr="001D79D3" w:rsidTr="005F5300">
        <w:trPr>
          <w:trHeight w:val="1529"/>
          <w:jc w:val="center"/>
        </w:trPr>
        <w:tc>
          <w:tcPr>
            <w:tcW w:w="12810" w:type="dxa"/>
            <w:gridSpan w:val="5"/>
          </w:tcPr>
          <w:p w:rsidR="00B30A1E" w:rsidRPr="00401A2C" w:rsidRDefault="00B30A1E" w:rsidP="00AA0737">
            <w:pPr>
              <w:pStyle w:val="Name"/>
              <w:rPr>
                <w:rFonts w:ascii="源流明體 TTF Heavy" w:eastAsia="源流明體 TTF Heavy" w:hAnsi="源流明體 TTF Heavy"/>
                <w:i w:val="0"/>
                <w:sz w:val="56"/>
                <w:lang w:eastAsia="zh-TW"/>
              </w:rPr>
            </w:pPr>
            <w:r w:rsidRPr="008D5671">
              <w:rPr>
                <w:rFonts w:ascii="源流明體 TTF Heavy" w:eastAsia="源流明體 TTF Heavy" w:hAnsi="源流明體 TTF Heavy" w:hint="eastAsia"/>
                <w:i w:val="0"/>
                <w:noProof/>
                <w:color w:val="7030A0"/>
                <w:sz w:val="56"/>
                <w:lang w:eastAsia="zh-TW"/>
              </w:rPr>
              <w:t>謝X萍</w:t>
            </w:r>
          </w:p>
        </w:tc>
      </w:tr>
      <w:tr w:rsidR="00B30A1E" w:rsidRPr="001D79D3" w:rsidTr="005F5300">
        <w:trPr>
          <w:trHeight w:val="1476"/>
          <w:jc w:val="center"/>
        </w:trPr>
        <w:tc>
          <w:tcPr>
            <w:tcW w:w="12810" w:type="dxa"/>
            <w:gridSpan w:val="5"/>
            <w:vAlign w:val="center"/>
          </w:tcPr>
          <w:p w:rsidR="00B30A1E" w:rsidRPr="0054713B" w:rsidRDefault="00B30A1E" w:rsidP="00C13CE2">
            <w:pPr>
              <w:tabs>
                <w:tab w:val="left" w:pos="3900"/>
              </w:tabs>
              <w:ind w:left="4431"/>
              <w:jc w:val="left"/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證書編號:</w:t>
            </w:r>
            <w:r w:rsidRPr="0054713B"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  <w:t xml:space="preserve"> </w:t>
            </w:r>
            <w:r w:rsidRPr="008D5671">
              <w:rPr>
                <w:rFonts w:ascii="微軟正黑體" w:eastAsia="微軟正黑體" w:hAnsi="微軟正黑體" w:hint="eastAsia"/>
                <w:i w:val="0"/>
                <w:noProof/>
                <w:color w:val="7030A0"/>
                <w:lang w:eastAsia="zh-TW"/>
              </w:rPr>
              <w:t>19102</w:t>
            </w:r>
            <w:r w:rsidRPr="008D5671">
              <w:rPr>
                <w:rFonts w:ascii="微軟正黑體" w:eastAsia="微軟正黑體" w:hAnsi="微軟正黑體"/>
                <w:i w:val="0"/>
                <w:noProof/>
                <w:color w:val="7030A0"/>
                <w:lang w:eastAsia="zh-TW"/>
              </w:rPr>
              <w:t>0</w:t>
            </w:r>
            <w:r w:rsidRPr="008D5671">
              <w:rPr>
                <w:rFonts w:ascii="微軟正黑體" w:eastAsia="微軟正黑體" w:hAnsi="微軟正黑體" w:hint="eastAsia"/>
                <w:i w:val="0"/>
                <w:noProof/>
                <w:color w:val="7030A0"/>
                <w:lang w:eastAsia="zh-TW"/>
              </w:rPr>
              <w:t>001</w:t>
            </w:r>
            <w:r w:rsidRPr="008D5671">
              <w:rPr>
                <w:rFonts w:ascii="微軟正黑體" w:eastAsia="微軟正黑體" w:hAnsi="微軟正黑體"/>
                <w:i w:val="0"/>
                <w:noProof/>
                <w:color w:val="7030A0"/>
                <w:lang w:eastAsia="zh-TW"/>
              </w:rPr>
              <w:t>1</w:t>
            </w:r>
          </w:p>
          <w:p w:rsidR="00B30A1E" w:rsidRPr="00F23F2A" w:rsidRDefault="00B30A1E" w:rsidP="00C13CE2">
            <w:pPr>
              <w:tabs>
                <w:tab w:val="left" w:pos="3900"/>
              </w:tabs>
              <w:ind w:left="4431"/>
              <w:jc w:val="left"/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身份證號:</w:t>
            </w:r>
            <w:r w:rsidRPr="00C13CE2">
              <w:rPr>
                <w:rFonts w:ascii="微軟正黑體" w:eastAsia="微軟正黑體" w:hAnsi="微軟正黑體"/>
                <w:i w:val="0"/>
                <w:lang w:eastAsia="zh-TW"/>
              </w:rPr>
              <w:t xml:space="preserve"> </w:t>
            </w:r>
            <w:r w:rsidRPr="008D5671">
              <w:rPr>
                <w:rFonts w:ascii="微軟正黑體" w:eastAsia="微軟正黑體" w:hAnsi="微軟正黑體" w:hint="eastAsia"/>
                <w:i w:val="0"/>
                <w:noProof/>
                <w:color w:val="7030A0"/>
                <w:lang w:eastAsia="zh-TW"/>
              </w:rPr>
              <w:t>A</w:t>
            </w:r>
            <w:r w:rsidRPr="008D5671">
              <w:rPr>
                <w:rFonts w:ascii="微軟正黑體" w:eastAsia="微軟正黑體" w:hAnsi="微軟正黑體"/>
                <w:i w:val="0"/>
                <w:noProof/>
                <w:color w:val="7030A0"/>
                <w:lang w:eastAsia="zh-TW"/>
              </w:rPr>
              <w:t>203xxx123</w:t>
            </w:r>
          </w:p>
          <w:p w:rsidR="00B30A1E" w:rsidRPr="001D79D3" w:rsidRDefault="00B30A1E" w:rsidP="00C13CE2">
            <w:pPr>
              <w:tabs>
                <w:tab w:val="left" w:pos="3900"/>
              </w:tabs>
              <w:ind w:left="4431"/>
              <w:jc w:val="left"/>
              <w:rPr>
                <w:i w:val="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出生日期:</w:t>
            </w:r>
            <w:r w:rsidRPr="001D79D3">
              <w:rPr>
                <w:i w:val="0"/>
                <w:lang w:eastAsia="zh-TW"/>
              </w:rPr>
              <w:t xml:space="preserve"> </w:t>
            </w:r>
            <w:r w:rsidRPr="008D5671">
              <w:rPr>
                <w:rFonts w:hint="eastAsia"/>
                <w:i w:val="0"/>
                <w:noProof/>
                <w:color w:val="7030A0"/>
                <w:lang w:eastAsia="zh-TW"/>
              </w:rPr>
              <w:t>1</w:t>
            </w:r>
            <w:r w:rsidRPr="008D5671">
              <w:rPr>
                <w:i w:val="0"/>
                <w:noProof/>
                <w:color w:val="7030A0"/>
                <w:lang w:eastAsia="zh-TW"/>
              </w:rPr>
              <w:t>986/03/06</w:t>
            </w:r>
          </w:p>
        </w:tc>
      </w:tr>
      <w:tr w:rsidR="00B30A1E" w:rsidRPr="001D79D3" w:rsidTr="005F5300">
        <w:trPr>
          <w:trHeight w:val="921"/>
          <w:jc w:val="center"/>
        </w:trPr>
        <w:tc>
          <w:tcPr>
            <w:tcW w:w="802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5247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1244" w:type="dxa"/>
          </w:tcPr>
          <w:p w:rsidR="00B30A1E" w:rsidRPr="001D79D3" w:rsidRDefault="00B30A1E" w:rsidP="00AA0737">
            <w:pPr>
              <w:rPr>
                <w:i w:val="0"/>
                <w:lang w:eastAsia="zh-TW"/>
              </w:rPr>
            </w:pPr>
          </w:p>
        </w:tc>
        <w:tc>
          <w:tcPr>
            <w:tcW w:w="3290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2226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</w:tr>
      <w:tr w:rsidR="00B30A1E" w:rsidRPr="001D79D3" w:rsidTr="005F5300">
        <w:trPr>
          <w:trHeight w:val="405"/>
          <w:jc w:val="center"/>
        </w:trPr>
        <w:tc>
          <w:tcPr>
            <w:tcW w:w="802" w:type="dxa"/>
            <w:vAlign w:val="center"/>
          </w:tcPr>
          <w:p w:rsidR="00B30A1E" w:rsidRPr="001D79D3" w:rsidRDefault="00B30A1E" w:rsidP="008A067C">
            <w:pPr>
              <w:rPr>
                <w:i w:val="0"/>
                <w:lang w:eastAsia="zh-TW"/>
              </w:rPr>
            </w:pPr>
          </w:p>
        </w:tc>
        <w:tc>
          <w:tcPr>
            <w:tcW w:w="5247" w:type="dxa"/>
            <w:vAlign w:val="center"/>
          </w:tcPr>
          <w:p w:rsidR="00B30A1E" w:rsidRPr="005F5300" w:rsidRDefault="00B30A1E" w:rsidP="005F5300">
            <w:pPr>
              <w:rPr>
                <w:rFonts w:ascii="源流明體 TTF Heavy" w:eastAsia="源流明體 TTF Heavy" w:hAnsi="源流明體 TTF Heavy"/>
                <w:i w:val="0"/>
                <w:lang w:eastAsia="zh-TW"/>
              </w:rPr>
            </w:pPr>
            <w:r w:rsidRPr="005F5300">
              <w:rPr>
                <w:rFonts w:ascii="源流明體 TTF Heavy" w:eastAsia="源流明體 TTF Heavy" w:hAnsi="源流明體 TTF Heavy" w:hint="eastAsia"/>
                <w:i w:val="0"/>
                <w:sz w:val="36"/>
                <w:lang w:eastAsia="zh-TW"/>
              </w:rPr>
              <w:t>A</w:t>
            </w:r>
            <w:r w:rsidRPr="005F5300">
              <w:rPr>
                <w:rFonts w:ascii="源流明體 TTF Heavy" w:eastAsia="源流明體 TTF Heavy" w:hAnsi="源流明體 TTF Heavy"/>
                <w:i w:val="0"/>
                <w:sz w:val="36"/>
                <w:lang w:eastAsia="zh-TW"/>
              </w:rPr>
              <w:t>BC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sz w:val="36"/>
                <w:lang w:eastAsia="zh-TW"/>
              </w:rPr>
              <w:t>電腦教育培訓機構</w:t>
            </w:r>
          </w:p>
        </w:tc>
        <w:tc>
          <w:tcPr>
            <w:tcW w:w="1244" w:type="dxa"/>
            <w:vAlign w:val="center"/>
          </w:tcPr>
          <w:p w:rsidR="00B30A1E" w:rsidRPr="001D79D3" w:rsidRDefault="00B30A1E" w:rsidP="008A067C">
            <w:pPr>
              <w:rPr>
                <w:i w:val="0"/>
                <w:lang w:eastAsia="zh-TW"/>
              </w:rPr>
            </w:pPr>
          </w:p>
        </w:tc>
        <w:tc>
          <w:tcPr>
            <w:tcW w:w="3290" w:type="dxa"/>
            <w:vAlign w:val="center"/>
          </w:tcPr>
          <w:p w:rsidR="00B30A1E" w:rsidRPr="001D79D3" w:rsidRDefault="00B30A1E" w:rsidP="005F5300">
            <w:pPr>
              <w:rPr>
                <w:i w:val="0"/>
              </w:rPr>
            </w:pP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2</w:t>
            </w:r>
            <w:r w:rsidRPr="005F5300">
              <w:rPr>
                <w:rFonts w:ascii="源流明體 TTF Heavy" w:eastAsia="源流明體 TTF Heavy" w:hAnsi="源流明體 TTF Heavy"/>
                <w:i w:val="0"/>
                <w:lang w:eastAsia="zh-TW"/>
              </w:rPr>
              <w:t>0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20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年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11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月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2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日</w:t>
            </w:r>
          </w:p>
        </w:tc>
        <w:tc>
          <w:tcPr>
            <w:tcW w:w="2226" w:type="dxa"/>
            <w:vAlign w:val="center"/>
          </w:tcPr>
          <w:p w:rsidR="00B30A1E" w:rsidRPr="001D79D3" w:rsidRDefault="00B30A1E" w:rsidP="008A067C">
            <w:pPr>
              <w:rPr>
                <w:i w:val="0"/>
              </w:rPr>
            </w:pPr>
          </w:p>
        </w:tc>
      </w:tr>
    </w:tbl>
    <w:p w:rsidR="00B30A1E" w:rsidRDefault="00B30A1E" w:rsidP="00AA0737">
      <w:pPr>
        <w:pStyle w:val="a3"/>
        <w:sectPr w:rsidR="00B30A1E" w:rsidSect="00B30A1E">
          <w:headerReference w:type="default" r:id="rId19"/>
          <w:pgSz w:w="15840" w:h="12240" w:orient="landscape" w:code="1"/>
          <w:pgMar w:top="1138" w:right="1440" w:bottom="360" w:left="1440" w:header="720" w:footer="720" w:gutter="0"/>
          <w:pgNumType w:start="1"/>
          <w:cols w:space="720"/>
          <w:noEndnote/>
          <w:docGrid w:linePitch="381"/>
        </w:sectPr>
      </w:pPr>
    </w:p>
    <w:tbl>
      <w:tblPr>
        <w:tblW w:w="4942" w:type="pct"/>
        <w:jc w:val="center"/>
        <w:tblLook w:val="0600" w:firstRow="0" w:lastRow="0" w:firstColumn="0" w:lastColumn="0" w:noHBand="1" w:noVBand="1"/>
      </w:tblPr>
      <w:tblGrid>
        <w:gridCol w:w="802"/>
        <w:gridCol w:w="5247"/>
        <w:gridCol w:w="1244"/>
        <w:gridCol w:w="3290"/>
        <w:gridCol w:w="2227"/>
      </w:tblGrid>
      <w:tr w:rsidR="00B30A1E" w:rsidRPr="00EC3034" w:rsidTr="005F5300">
        <w:trPr>
          <w:trHeight w:val="2972"/>
          <w:jc w:val="center"/>
        </w:trPr>
        <w:tc>
          <w:tcPr>
            <w:tcW w:w="12810" w:type="dxa"/>
            <w:gridSpan w:val="5"/>
            <w:vAlign w:val="bottom"/>
          </w:tcPr>
          <w:p w:rsidR="00B30A1E" w:rsidRPr="00EC3034" w:rsidRDefault="00B30A1E" w:rsidP="00AA0737">
            <w:pPr>
              <w:pStyle w:val="aa"/>
              <w:rPr>
                <w:sz w:val="72"/>
                <w:szCs w:val="96"/>
              </w:rPr>
            </w:pPr>
            <w:r>
              <w:rPr>
                <w:sz w:val="72"/>
                <w:szCs w:val="96"/>
                <w:lang w:eastAsia="zh-TW"/>
              </w:rPr>
              <w:lastRenderedPageBreak/>
              <w:t>Office365 Word</w:t>
            </w:r>
            <w:r w:rsidRPr="00EC3034">
              <w:rPr>
                <w:sz w:val="72"/>
                <w:szCs w:val="96"/>
                <w:lang w:eastAsia="zh-TW"/>
              </w:rPr>
              <w:t xml:space="preserve"> </w:t>
            </w:r>
            <w:r w:rsidRPr="00EC3034">
              <w:rPr>
                <w:rFonts w:hint="eastAsia"/>
                <w:sz w:val="72"/>
                <w:szCs w:val="96"/>
                <w:lang w:eastAsia="zh-TW"/>
              </w:rPr>
              <w:t>證書</w:t>
            </w:r>
          </w:p>
        </w:tc>
      </w:tr>
      <w:tr w:rsidR="00B30A1E" w:rsidRPr="009B44EA" w:rsidTr="005F5300">
        <w:trPr>
          <w:trHeight w:val="1206"/>
          <w:jc w:val="center"/>
        </w:trPr>
        <w:tc>
          <w:tcPr>
            <w:tcW w:w="12810" w:type="dxa"/>
            <w:gridSpan w:val="5"/>
          </w:tcPr>
          <w:p w:rsidR="00B30A1E" w:rsidRDefault="00B30A1E" w:rsidP="00AA0737">
            <w:pPr>
              <w:pStyle w:val="ac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檢定合格</w:t>
            </w:r>
          </w:p>
        </w:tc>
      </w:tr>
      <w:tr w:rsidR="00B30A1E" w:rsidRPr="001D79D3" w:rsidTr="005F5300">
        <w:trPr>
          <w:trHeight w:val="320"/>
          <w:jc w:val="center"/>
        </w:trPr>
        <w:tc>
          <w:tcPr>
            <w:tcW w:w="12810" w:type="dxa"/>
            <w:gridSpan w:val="5"/>
          </w:tcPr>
          <w:p w:rsidR="00B30A1E" w:rsidRPr="001D79D3" w:rsidRDefault="00B30A1E" w:rsidP="00AA0737">
            <w:pPr>
              <w:rPr>
                <w:i w:val="0"/>
                <w:lang w:eastAsia="zh-TW"/>
              </w:rPr>
            </w:pPr>
            <w:r w:rsidRPr="001D79D3">
              <w:rPr>
                <w:rFonts w:hint="eastAsia"/>
                <w:i w:val="0"/>
                <w:lang w:eastAsia="zh-TW"/>
              </w:rPr>
              <w:t>學習期滿</w:t>
            </w:r>
            <w:r w:rsidRPr="001D79D3">
              <w:rPr>
                <w:rFonts w:hint="eastAsia"/>
                <w:i w:val="0"/>
                <w:lang w:eastAsia="zh-TW"/>
              </w:rPr>
              <w:t xml:space="preserve"> </w:t>
            </w:r>
            <w:r w:rsidRPr="001D79D3">
              <w:rPr>
                <w:rFonts w:hint="eastAsia"/>
                <w:i w:val="0"/>
                <w:lang w:eastAsia="zh-TW"/>
              </w:rPr>
              <w:t>通過考試</w:t>
            </w:r>
            <w:r w:rsidRPr="001D79D3">
              <w:rPr>
                <w:rFonts w:hint="eastAsia"/>
                <w:i w:val="0"/>
                <w:lang w:eastAsia="zh-TW"/>
              </w:rPr>
              <w:t xml:space="preserve"> </w:t>
            </w:r>
            <w:r w:rsidRPr="001D79D3">
              <w:rPr>
                <w:rFonts w:hint="eastAsia"/>
                <w:i w:val="0"/>
                <w:lang w:eastAsia="zh-TW"/>
              </w:rPr>
              <w:t>特頒發證書</w:t>
            </w:r>
          </w:p>
        </w:tc>
      </w:tr>
      <w:tr w:rsidR="00B30A1E" w:rsidRPr="001D79D3" w:rsidTr="005F5300">
        <w:trPr>
          <w:trHeight w:val="1529"/>
          <w:jc w:val="center"/>
        </w:trPr>
        <w:tc>
          <w:tcPr>
            <w:tcW w:w="12810" w:type="dxa"/>
            <w:gridSpan w:val="5"/>
          </w:tcPr>
          <w:p w:rsidR="00B30A1E" w:rsidRPr="00401A2C" w:rsidRDefault="00B30A1E" w:rsidP="00AA0737">
            <w:pPr>
              <w:pStyle w:val="Name"/>
              <w:rPr>
                <w:rFonts w:ascii="源流明體 TTF Heavy" w:eastAsia="源流明體 TTF Heavy" w:hAnsi="源流明體 TTF Heavy"/>
                <w:i w:val="0"/>
                <w:sz w:val="56"/>
                <w:lang w:eastAsia="zh-TW"/>
              </w:rPr>
            </w:pPr>
            <w:r w:rsidRPr="008D5671">
              <w:rPr>
                <w:rFonts w:ascii="源流明體 TTF Heavy" w:eastAsia="源流明體 TTF Heavy" w:hAnsi="源流明體 TTF Heavy" w:hint="eastAsia"/>
                <w:i w:val="0"/>
                <w:noProof/>
                <w:color w:val="7030A0"/>
                <w:sz w:val="56"/>
                <w:lang w:eastAsia="zh-TW"/>
              </w:rPr>
              <w:t>陳X興</w:t>
            </w:r>
          </w:p>
        </w:tc>
      </w:tr>
      <w:tr w:rsidR="00B30A1E" w:rsidRPr="001D79D3" w:rsidTr="005F5300">
        <w:trPr>
          <w:trHeight w:val="1476"/>
          <w:jc w:val="center"/>
        </w:trPr>
        <w:tc>
          <w:tcPr>
            <w:tcW w:w="12810" w:type="dxa"/>
            <w:gridSpan w:val="5"/>
            <w:vAlign w:val="center"/>
          </w:tcPr>
          <w:p w:rsidR="00B30A1E" w:rsidRPr="0054713B" w:rsidRDefault="00B30A1E" w:rsidP="00C13CE2">
            <w:pPr>
              <w:tabs>
                <w:tab w:val="left" w:pos="3900"/>
              </w:tabs>
              <w:ind w:left="4431"/>
              <w:jc w:val="left"/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證書編號:</w:t>
            </w:r>
            <w:r w:rsidRPr="0054713B"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  <w:t xml:space="preserve"> </w:t>
            </w:r>
            <w:r w:rsidRPr="008D5671">
              <w:rPr>
                <w:rFonts w:ascii="微軟正黑體" w:eastAsia="微軟正黑體" w:hAnsi="微軟正黑體" w:hint="eastAsia"/>
                <w:i w:val="0"/>
                <w:noProof/>
                <w:color w:val="7030A0"/>
                <w:lang w:eastAsia="zh-TW"/>
              </w:rPr>
              <w:t>19102</w:t>
            </w:r>
            <w:r w:rsidRPr="008D5671">
              <w:rPr>
                <w:rFonts w:ascii="微軟正黑體" w:eastAsia="微軟正黑體" w:hAnsi="微軟正黑體"/>
                <w:i w:val="0"/>
                <w:noProof/>
                <w:color w:val="7030A0"/>
                <w:lang w:eastAsia="zh-TW"/>
              </w:rPr>
              <w:t>0</w:t>
            </w:r>
            <w:r w:rsidRPr="008D5671">
              <w:rPr>
                <w:rFonts w:ascii="微軟正黑體" w:eastAsia="微軟正黑體" w:hAnsi="微軟正黑體" w:hint="eastAsia"/>
                <w:i w:val="0"/>
                <w:noProof/>
                <w:color w:val="7030A0"/>
                <w:lang w:eastAsia="zh-TW"/>
              </w:rPr>
              <w:t>001</w:t>
            </w:r>
            <w:r w:rsidRPr="008D5671">
              <w:rPr>
                <w:rFonts w:ascii="微軟正黑體" w:eastAsia="微軟正黑體" w:hAnsi="微軟正黑體"/>
                <w:i w:val="0"/>
                <w:noProof/>
                <w:color w:val="7030A0"/>
                <w:lang w:eastAsia="zh-TW"/>
              </w:rPr>
              <w:t>2</w:t>
            </w:r>
          </w:p>
          <w:p w:rsidR="00B30A1E" w:rsidRPr="00F23F2A" w:rsidRDefault="00B30A1E" w:rsidP="00C13CE2">
            <w:pPr>
              <w:tabs>
                <w:tab w:val="left" w:pos="3900"/>
              </w:tabs>
              <w:ind w:left="4431"/>
              <w:jc w:val="left"/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身份證號:</w:t>
            </w:r>
            <w:r w:rsidRPr="00C13CE2">
              <w:rPr>
                <w:rFonts w:ascii="微軟正黑體" w:eastAsia="微軟正黑體" w:hAnsi="微軟正黑體"/>
                <w:i w:val="0"/>
                <w:lang w:eastAsia="zh-TW"/>
              </w:rPr>
              <w:t xml:space="preserve"> </w:t>
            </w:r>
            <w:r w:rsidRPr="008D5671">
              <w:rPr>
                <w:rFonts w:ascii="微軟正黑體" w:eastAsia="微軟正黑體" w:hAnsi="微軟正黑體" w:hint="eastAsia"/>
                <w:i w:val="0"/>
                <w:noProof/>
                <w:color w:val="7030A0"/>
                <w:lang w:eastAsia="zh-TW"/>
              </w:rPr>
              <w:t>A</w:t>
            </w:r>
            <w:r w:rsidRPr="008D5671">
              <w:rPr>
                <w:rFonts w:ascii="微軟正黑體" w:eastAsia="微軟正黑體" w:hAnsi="微軟正黑體"/>
                <w:i w:val="0"/>
                <w:noProof/>
                <w:color w:val="7030A0"/>
                <w:lang w:eastAsia="zh-TW"/>
              </w:rPr>
              <w:t>102xxx552</w:t>
            </w:r>
          </w:p>
          <w:p w:rsidR="00B30A1E" w:rsidRPr="001D79D3" w:rsidRDefault="00B30A1E" w:rsidP="00C13CE2">
            <w:pPr>
              <w:tabs>
                <w:tab w:val="left" w:pos="3900"/>
              </w:tabs>
              <w:ind w:left="4431"/>
              <w:jc w:val="left"/>
              <w:rPr>
                <w:i w:val="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出生日期:</w:t>
            </w:r>
            <w:r w:rsidRPr="001D79D3">
              <w:rPr>
                <w:i w:val="0"/>
                <w:lang w:eastAsia="zh-TW"/>
              </w:rPr>
              <w:t xml:space="preserve"> </w:t>
            </w:r>
            <w:r w:rsidRPr="008D5671">
              <w:rPr>
                <w:rFonts w:hint="eastAsia"/>
                <w:i w:val="0"/>
                <w:noProof/>
                <w:color w:val="7030A0"/>
                <w:lang w:eastAsia="zh-TW"/>
              </w:rPr>
              <w:t>1</w:t>
            </w:r>
            <w:r w:rsidRPr="008D5671">
              <w:rPr>
                <w:i w:val="0"/>
                <w:noProof/>
                <w:color w:val="7030A0"/>
                <w:lang w:eastAsia="zh-TW"/>
              </w:rPr>
              <w:t>982/05/20</w:t>
            </w:r>
          </w:p>
        </w:tc>
      </w:tr>
      <w:tr w:rsidR="00B30A1E" w:rsidRPr="001D79D3" w:rsidTr="005F5300">
        <w:trPr>
          <w:trHeight w:val="921"/>
          <w:jc w:val="center"/>
        </w:trPr>
        <w:tc>
          <w:tcPr>
            <w:tcW w:w="802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5247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1244" w:type="dxa"/>
          </w:tcPr>
          <w:p w:rsidR="00B30A1E" w:rsidRPr="001D79D3" w:rsidRDefault="00B30A1E" w:rsidP="00AA0737">
            <w:pPr>
              <w:rPr>
                <w:i w:val="0"/>
                <w:lang w:eastAsia="zh-TW"/>
              </w:rPr>
            </w:pPr>
          </w:p>
        </w:tc>
        <w:tc>
          <w:tcPr>
            <w:tcW w:w="3290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2226" w:type="dxa"/>
            <w:vAlign w:val="bottom"/>
          </w:tcPr>
          <w:p w:rsidR="00B30A1E" w:rsidRPr="001D79D3" w:rsidRDefault="00B30A1E" w:rsidP="00AA0737">
            <w:pPr>
              <w:jc w:val="left"/>
              <w:rPr>
                <w:i w:val="0"/>
                <w:lang w:eastAsia="zh-TW"/>
              </w:rPr>
            </w:pPr>
          </w:p>
        </w:tc>
      </w:tr>
      <w:tr w:rsidR="00B30A1E" w:rsidRPr="001D79D3" w:rsidTr="005F5300">
        <w:trPr>
          <w:trHeight w:val="405"/>
          <w:jc w:val="center"/>
        </w:trPr>
        <w:tc>
          <w:tcPr>
            <w:tcW w:w="802" w:type="dxa"/>
            <w:vAlign w:val="center"/>
          </w:tcPr>
          <w:p w:rsidR="00B30A1E" w:rsidRPr="001D79D3" w:rsidRDefault="00B30A1E" w:rsidP="008A067C">
            <w:pPr>
              <w:rPr>
                <w:i w:val="0"/>
                <w:lang w:eastAsia="zh-TW"/>
              </w:rPr>
            </w:pPr>
          </w:p>
        </w:tc>
        <w:tc>
          <w:tcPr>
            <w:tcW w:w="5247" w:type="dxa"/>
            <w:vAlign w:val="center"/>
          </w:tcPr>
          <w:p w:rsidR="00B30A1E" w:rsidRPr="005F5300" w:rsidRDefault="00B30A1E" w:rsidP="005F5300">
            <w:pPr>
              <w:rPr>
                <w:rFonts w:ascii="源流明體 TTF Heavy" w:eastAsia="源流明體 TTF Heavy" w:hAnsi="源流明體 TTF Heavy"/>
                <w:i w:val="0"/>
                <w:lang w:eastAsia="zh-TW"/>
              </w:rPr>
            </w:pPr>
            <w:r w:rsidRPr="005F5300">
              <w:rPr>
                <w:rFonts w:ascii="源流明體 TTF Heavy" w:eastAsia="源流明體 TTF Heavy" w:hAnsi="源流明體 TTF Heavy" w:hint="eastAsia"/>
                <w:i w:val="0"/>
                <w:sz w:val="36"/>
                <w:lang w:eastAsia="zh-TW"/>
              </w:rPr>
              <w:t>A</w:t>
            </w:r>
            <w:r w:rsidRPr="005F5300">
              <w:rPr>
                <w:rFonts w:ascii="源流明體 TTF Heavy" w:eastAsia="源流明體 TTF Heavy" w:hAnsi="源流明體 TTF Heavy"/>
                <w:i w:val="0"/>
                <w:sz w:val="36"/>
                <w:lang w:eastAsia="zh-TW"/>
              </w:rPr>
              <w:t>BC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sz w:val="36"/>
                <w:lang w:eastAsia="zh-TW"/>
              </w:rPr>
              <w:t>電腦教育培訓機構</w:t>
            </w:r>
          </w:p>
        </w:tc>
        <w:tc>
          <w:tcPr>
            <w:tcW w:w="1244" w:type="dxa"/>
            <w:vAlign w:val="center"/>
          </w:tcPr>
          <w:p w:rsidR="00B30A1E" w:rsidRPr="001D79D3" w:rsidRDefault="00B30A1E" w:rsidP="008A067C">
            <w:pPr>
              <w:rPr>
                <w:i w:val="0"/>
                <w:lang w:eastAsia="zh-TW"/>
              </w:rPr>
            </w:pPr>
          </w:p>
        </w:tc>
        <w:tc>
          <w:tcPr>
            <w:tcW w:w="3290" w:type="dxa"/>
            <w:vAlign w:val="center"/>
          </w:tcPr>
          <w:p w:rsidR="00B30A1E" w:rsidRPr="001D79D3" w:rsidRDefault="00B30A1E" w:rsidP="005F5300">
            <w:pPr>
              <w:rPr>
                <w:i w:val="0"/>
              </w:rPr>
            </w:pP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2</w:t>
            </w:r>
            <w:r w:rsidRPr="005F5300">
              <w:rPr>
                <w:rFonts w:ascii="源流明體 TTF Heavy" w:eastAsia="源流明體 TTF Heavy" w:hAnsi="源流明體 TTF Heavy"/>
                <w:i w:val="0"/>
                <w:lang w:eastAsia="zh-TW"/>
              </w:rPr>
              <w:t>0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20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年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11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月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2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日</w:t>
            </w:r>
          </w:p>
        </w:tc>
        <w:tc>
          <w:tcPr>
            <w:tcW w:w="2226" w:type="dxa"/>
            <w:vAlign w:val="center"/>
          </w:tcPr>
          <w:p w:rsidR="00B30A1E" w:rsidRPr="001D79D3" w:rsidRDefault="00B30A1E" w:rsidP="008A067C">
            <w:pPr>
              <w:rPr>
                <w:i w:val="0"/>
              </w:rPr>
            </w:pPr>
          </w:p>
        </w:tc>
      </w:tr>
    </w:tbl>
    <w:p w:rsidR="00B30A1E" w:rsidRDefault="00B30A1E" w:rsidP="00AA0737">
      <w:pPr>
        <w:pStyle w:val="a3"/>
        <w:sectPr w:rsidR="00B30A1E" w:rsidSect="00B30A1E">
          <w:headerReference w:type="default" r:id="rId20"/>
          <w:pgSz w:w="15840" w:h="12240" w:orient="landscape" w:code="1"/>
          <w:pgMar w:top="1138" w:right="1440" w:bottom="360" w:left="1440" w:header="720" w:footer="720" w:gutter="0"/>
          <w:pgNumType w:start="1"/>
          <w:cols w:space="720"/>
          <w:noEndnote/>
          <w:docGrid w:linePitch="381"/>
        </w:sectPr>
      </w:pPr>
    </w:p>
    <w:p w:rsidR="00B30A1E" w:rsidRPr="001D79D3" w:rsidRDefault="00B30A1E" w:rsidP="00AA0737">
      <w:pPr>
        <w:pStyle w:val="a3"/>
      </w:pPr>
    </w:p>
    <w:sectPr w:rsidR="00B30A1E" w:rsidRPr="001D79D3" w:rsidSect="00B30A1E">
      <w:headerReference w:type="default" r:id="rId21"/>
      <w:type w:val="continuous"/>
      <w:pgSz w:w="15840" w:h="12240" w:orient="landscape" w:code="1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0A1E" w:rsidRDefault="00B30A1E" w:rsidP="003F140B">
      <w:r>
        <w:separator/>
      </w:r>
    </w:p>
  </w:endnote>
  <w:endnote w:type="continuationSeparator" w:id="0">
    <w:p w:rsidR="00B30A1E" w:rsidRDefault="00B30A1E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源流明體 TTF Heavy">
    <w:altName w:val="新細明體"/>
    <w:charset w:val="88"/>
    <w:family w:val="roman"/>
    <w:pitch w:val="variable"/>
    <w:sig w:usb0="20000083" w:usb1="2ACF3C1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0A1E" w:rsidRDefault="00B30A1E" w:rsidP="003F140B">
      <w:r>
        <w:separator/>
      </w:r>
    </w:p>
  </w:footnote>
  <w:footnote w:type="continuationSeparator" w:id="0">
    <w:p w:rsidR="00B30A1E" w:rsidRDefault="00B30A1E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0A1E" w:rsidRDefault="00B30A1E" w:rsidP="003F140B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52036E8" wp14:editId="660A84A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17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20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21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8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39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9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0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1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2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3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35F41FDB" id="Group 18" o:spid="_x0000_s1026" alt="Background design frame and corner shapes" style="position:absolute;margin-left:0;margin-top:0;width:796.25pt;height:617.05pt;z-index:251663360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2336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54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0A1E" w:rsidRDefault="00B30A1E" w:rsidP="003F140B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91008" behindDoc="0" locked="0" layoutInCell="1" allowOverlap="1" wp14:anchorId="752036E8" wp14:editId="660A84A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271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272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273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290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91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730C3AA7" id="Group 18" o:spid="_x0000_s1026" alt="Background design frame and corner shapes" style="position:absolute;margin-left:0;margin-top:0;width:796.25pt;height:617.05pt;z-index:251691008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26n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fjgTjoBcPQEAAP//AwBQSwECLQAUAAYACAAAACEA2+H2y+4AAACFAQAAEwAAAAAAAAAAAAAA&#10;AAAAAAAAW0NvbnRlbnRfVHlwZXNdLnhtbFBLAQItABQABgAIAAAAIQBa9CxbvwAAABUBAAALAAAA&#10;AAAAAAAAAAAAAB8BAABfcmVscy8ucmVsc1BLAQItABQABgAIAAAAIQB4626nwgAAANwAAAAPAAAA&#10;AAAAAAAAAAAAAAcCAABkcnMvZG93bnJldi54bWxQSwUGAAAAAAMAAwC3AAAA9gIAAAAA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89984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97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0A1E" w:rsidRDefault="00B30A1E" w:rsidP="003F140B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752036E8" wp14:editId="660A84A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298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299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300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17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318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0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7B50364F" id="Group 18" o:spid="_x0000_s1026" alt="Background design frame and corner shapes" style="position:absolute;margin-left:0;margin-top:0;width:796.25pt;height:617.05pt;z-index:251694080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PoU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GavMLtTDgCcnkFAAD//wMAUEsBAi0AFAAGAAgAAAAhANvh9svuAAAAhQEAABMAAAAAAAAA&#10;AAAAAAAAAAAAAFtDb250ZW50X1R5cGVzXS54bWxQSwECLQAUAAYACAAAACEAWvQsW78AAAAVAQAA&#10;CwAAAAAAAAAAAAAAAAAfAQAAX3JlbHMvLnJlbHNQSwECLQAUAAYACAAAACEA7DD6FMYAAADcAAAA&#10;DwAAAAAAAAAAAAAAAAAHAgAAZHJzL2Rvd25yZXYueG1sUEsFBgAAAAADAAMAtwAAAPoCAAAAAA==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93056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324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0A1E" w:rsidRDefault="00B30A1E" w:rsidP="003F140B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752036E8" wp14:editId="660A84A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325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326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327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344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345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38DC768D" id="Group 18" o:spid="_x0000_s1026" alt="Background design frame and corner shapes" style="position:absolute;margin-left:0;margin-top:0;width:796.25pt;height:617.05pt;z-index:25169715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JU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yXgGzzPhCMjlAwAA//8DAFBLAQItABQABgAIAAAAIQDb4fbL7gAAAIUBAAATAAAAAAAAAAAA&#10;AAAAAAAAAABbQ29udGVudF9UeXBlc10ueG1sUEsBAi0AFAAGAAgAAAAhAFr0LFu/AAAAFQEAAAsA&#10;AAAAAAAAAAAAAAAAHwEAAF9yZWxzLy5yZWxzUEsBAi0AFAAGAAgAAAAhAE0QlTLEAAAA3AAAAA8A&#10;AAAAAAAAAAAAAAAABwIAAGRycy9kb3ducmV2LnhtbFBLBQYAAAAAAwADALcAAAD4AgAAAAA=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Ut+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D1FLfsYAAADcAAAA&#10;DwAAAAAAAAAAAAAAAAAHAgAAZHJzL2Rvd25yZXYueG1sUEsFBgAAAAADAAMAtwAAAPoCAAAAAA==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96128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351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3F2A" w:rsidRDefault="00F23F2A" w:rsidP="003F140B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52036E8" wp14:editId="660A84A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18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4BACDBFD" id="Group 18" o:spid="_x0000_s1026" alt="Background design frame and corner shapes" style="position:absolute;margin-left:0;margin-top:0;width:796.25pt;height:617.05pt;z-index:251660288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0A1E" w:rsidRDefault="00B30A1E" w:rsidP="003F140B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52036E8" wp14:editId="660A84A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55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56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57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74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75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6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7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8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9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80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7FF715F8" id="Group 18" o:spid="_x0000_s1026" alt="Background design frame and corner shapes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5408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81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0A1E" w:rsidRDefault="00B30A1E" w:rsidP="003F140B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752036E8" wp14:editId="660A84A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82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83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84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01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02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3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4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5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6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07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3DA77AF4" id="Group 18" o:spid="_x0000_s1026" alt="Background design frame and corner shapes" style="position:absolute;margin-left:0;margin-top:0;width:796.25pt;height:617.05pt;z-index:251669504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8480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08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0A1E" w:rsidRDefault="00B30A1E" w:rsidP="003F140B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752036E8" wp14:editId="660A84A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109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10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111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28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29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0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1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2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3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34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5190ED00" id="Group 18" o:spid="_x0000_s1026" alt="Background design frame and corner shapes" style="position:absolute;margin-left:0;margin-top:0;width:796.25pt;height:617.05pt;z-index:251672576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71552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35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0A1E" w:rsidRDefault="00B30A1E" w:rsidP="003F140B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752036E8" wp14:editId="660A84A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136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37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138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5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56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7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8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59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0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61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6399D772" id="Group 18" o:spid="_x0000_s1026" alt="Background design frame and corner shapes" style="position:absolute;margin-left:0;margin-top:0;width:796.25pt;height:617.05pt;z-index:251675648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74624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62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0A1E" w:rsidRDefault="00B30A1E" w:rsidP="003F140B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752036E8" wp14:editId="660A84A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163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64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165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82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83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4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5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6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7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188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5DAB16A8" id="Group 18" o:spid="_x0000_s1026" alt="Background design frame and corner shapes" style="position:absolute;margin-left:0;margin-top:0;width:796.25pt;height:617.05pt;z-index:251678720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aLqwgAAANw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cjeD0TLpCLJwAAAP//AwBQSwECLQAUAAYACAAAACEA2+H2y+4AAACFAQAAEwAAAAAAAAAAAAAA&#10;AAAAAAAAW0NvbnRlbnRfVHlwZXNdLnhtbFBLAQItABQABgAIAAAAIQBa9CxbvwAAABUBAAALAAAA&#10;AAAAAAAAAAAAAB8BAABfcmVscy8ucmVsc1BLAQItABQABgAIAAAAIQC5iaLqwgAAANwAAAAPAAAA&#10;AAAAAAAAAAAAAAcCAABkcnMvZG93bnJldi54bWxQSwUGAAAAAAMAAwC3AAAA9gIAAAAA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77696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89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0A1E" w:rsidRDefault="00B30A1E" w:rsidP="003F140B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752036E8" wp14:editId="660A84A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190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91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192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209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10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1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2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3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0159FF20" id="Group 18" o:spid="_x0000_s1026" alt="Background design frame and corner shapes" style="position:absolute;margin-left:0;margin-top:0;width:796.25pt;height:617.05pt;z-index:25168179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80768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16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0A1E" w:rsidRDefault="00B30A1E" w:rsidP="003F140B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752036E8" wp14:editId="660A84A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217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218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219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236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37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50C3EAB4" id="Group 18" o:spid="_x0000_s1026" alt="Background design frame and corner shapes" style="position:absolute;margin-left:0;margin-top:0;width:796.25pt;height:617.05pt;z-index:251684864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mH7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KwNZ8IRkMt/AAAA//8DAFBLAQItABQABgAIAAAAIQDb4fbL7gAAAIUBAAATAAAAAAAAAAAAAAAA&#10;AAAAAABbQ29udGVudF9UeXBlc10ueG1sUEsBAi0AFAAGAAgAAAAhAFr0LFu/AAAAFQEAAAsAAAAA&#10;AAAAAAAAAAAAHwEAAF9yZWxzLy5yZWxzUEsBAi0AFAAGAAgAAAAhAOtOYfvBAAAA3AAAAA8AAAAA&#10;AAAAAAAAAAAABwIAAGRycy9kb3ducmV2LnhtbFBLBQYAAAAAAwADALcAAAD1AgAAAAA=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83840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43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0A1E" w:rsidRDefault="00B30A1E" w:rsidP="003F140B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752036E8" wp14:editId="660A84A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244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245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246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263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64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5C44A42C" id="Group 18" o:spid="_x0000_s1026" alt="Background design frame and corner shapes" style="position:absolute;margin-left:0;margin-top:0;width:796.25pt;height:617.05pt;z-index:251687936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ID3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wCzzPhCMjlAwAA//8DAFBLAQItABQABgAIAAAAIQDb4fbL7gAAAIUBAAATAAAAAAAAAAAA&#10;AAAAAAAAAABbQ29udGVudF9UeXBlc10ueG1sUEsBAi0AFAAGAAgAAAAhAFr0LFu/AAAAFQEAAAsA&#10;AAAAAAAAAAAAAAAAHwEAAF9yZWxzLy5yZWxzUEsBAi0AFAAGAAgAAAAhAL3sgPfEAAAA3AAAAA8A&#10;AAAAAAAAAAAAAAAABwIAAGRycy9kb3ducmV2LnhtbFBLBQYAAAAAAwADALcAAAD4AgAAAAA=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86912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70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657"/>
    <w:rsid w:val="00047D02"/>
    <w:rsid w:val="0006192F"/>
    <w:rsid w:val="0006441C"/>
    <w:rsid w:val="0015728D"/>
    <w:rsid w:val="00171D61"/>
    <w:rsid w:val="00185A4F"/>
    <w:rsid w:val="00191938"/>
    <w:rsid w:val="001B24AF"/>
    <w:rsid w:val="001D79D3"/>
    <w:rsid w:val="00337ACF"/>
    <w:rsid w:val="003623D2"/>
    <w:rsid w:val="003A3FA8"/>
    <w:rsid w:val="003F140B"/>
    <w:rsid w:val="00401A2C"/>
    <w:rsid w:val="00416F55"/>
    <w:rsid w:val="004719EB"/>
    <w:rsid w:val="004E338A"/>
    <w:rsid w:val="0050334E"/>
    <w:rsid w:val="005051F3"/>
    <w:rsid w:val="0054713B"/>
    <w:rsid w:val="005B4E83"/>
    <w:rsid w:val="005C44BC"/>
    <w:rsid w:val="005D5C93"/>
    <w:rsid w:val="005F5300"/>
    <w:rsid w:val="00634C3F"/>
    <w:rsid w:val="00657B53"/>
    <w:rsid w:val="0069082D"/>
    <w:rsid w:val="006B221A"/>
    <w:rsid w:val="0075744D"/>
    <w:rsid w:val="007713C2"/>
    <w:rsid w:val="007F6C31"/>
    <w:rsid w:val="00870929"/>
    <w:rsid w:val="00886446"/>
    <w:rsid w:val="008A067C"/>
    <w:rsid w:val="009B44EA"/>
    <w:rsid w:val="00A1495F"/>
    <w:rsid w:val="00A26695"/>
    <w:rsid w:val="00A410FF"/>
    <w:rsid w:val="00AA0737"/>
    <w:rsid w:val="00AB489F"/>
    <w:rsid w:val="00AD3B6C"/>
    <w:rsid w:val="00B16195"/>
    <w:rsid w:val="00B30A1E"/>
    <w:rsid w:val="00BB1DAF"/>
    <w:rsid w:val="00BC2478"/>
    <w:rsid w:val="00C13CE2"/>
    <w:rsid w:val="00C91B43"/>
    <w:rsid w:val="00CD7BB2"/>
    <w:rsid w:val="00CF10E5"/>
    <w:rsid w:val="00E032DD"/>
    <w:rsid w:val="00E31E21"/>
    <w:rsid w:val="00EC3034"/>
    <w:rsid w:val="00ED586A"/>
    <w:rsid w:val="00EE47A5"/>
    <w:rsid w:val="00EF16E7"/>
    <w:rsid w:val="00F23F2A"/>
    <w:rsid w:val="00F458C2"/>
    <w:rsid w:val="00F55FE1"/>
    <w:rsid w:val="00FB7657"/>
    <w:rsid w:val="00FD3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579848D"/>
  <w14:defaultImageDpi w14:val="96"/>
  <w15:docId w15:val="{BD052769-2B40-4E46-8DBA-1E96A0EAE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a">
    <w:name w:val="Normal"/>
    <w:uiPriority w:val="1"/>
    <w:rsid w:val="008A067C"/>
    <w:pPr>
      <w:widowControl w:val="0"/>
      <w:autoSpaceDE w:val="0"/>
      <w:autoSpaceDN w:val="0"/>
      <w:adjustRightInd w:val="0"/>
      <w:jc w:val="center"/>
    </w:pPr>
    <w:rPr>
      <w:rFonts w:asciiTheme="minorHAnsi" w:hAnsiTheme="minorHAnsi" w:cs="Georgia"/>
      <w:i/>
      <w:iCs/>
      <w:color w:val="2B3990" w:themeColor="accen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qFormat/>
    <w:rsid w:val="0006192F"/>
    <w:rPr>
      <w:i w:val="0"/>
      <w:iCs w:val="0"/>
    </w:rPr>
  </w:style>
  <w:style w:type="character" w:customStyle="1" w:styleId="a4">
    <w:name w:val="本文 字元"/>
    <w:basedOn w:val="a0"/>
    <w:link w:val="a3"/>
    <w:uiPriority w:val="1"/>
    <w:semiHidden/>
    <w:rsid w:val="008A067C"/>
    <w:rPr>
      <w:rFonts w:asciiTheme="minorHAnsi" w:hAnsiTheme="minorHAnsi" w:cs="Georgia"/>
      <w:color w:val="2B3990" w:themeColor="accent1"/>
      <w:sz w:val="28"/>
      <w:szCs w:val="28"/>
    </w:rPr>
  </w:style>
  <w:style w:type="paragraph" w:styleId="a5">
    <w:name w:val="List Paragraph"/>
    <w:basedOn w:val="a"/>
    <w:uiPriority w:val="1"/>
    <w:semiHidden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semiHidden/>
    <w:rPr>
      <w:rFonts w:ascii="Times New Roman" w:hAnsi="Times New Roman" w:cs="Times New Roman"/>
      <w:sz w:val="24"/>
      <w:szCs w:val="24"/>
    </w:rPr>
  </w:style>
  <w:style w:type="paragraph" w:styleId="a6">
    <w:name w:val="header"/>
    <w:basedOn w:val="a"/>
    <w:link w:val="a7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a7">
    <w:name w:val="頁首 字元"/>
    <w:basedOn w:val="a0"/>
    <w:link w:val="a6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a8">
    <w:name w:val="footer"/>
    <w:basedOn w:val="a"/>
    <w:link w:val="a9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a9">
    <w:name w:val="頁尾 字元"/>
    <w:basedOn w:val="a0"/>
    <w:link w:val="a8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aa">
    <w:name w:val="Title"/>
    <w:basedOn w:val="a3"/>
    <w:next w:val="a"/>
    <w:link w:val="ab"/>
    <w:uiPriority w:val="10"/>
    <w:qFormat/>
    <w:rsid w:val="00AA0737"/>
    <w:pPr>
      <w:kinsoku w:val="0"/>
      <w:overflowPunct w:val="0"/>
      <w:spacing w:before="120" w:after="120"/>
    </w:pPr>
    <w:rPr>
      <w:rFonts w:asciiTheme="majorHAnsi" w:hAnsiTheme="majorHAnsi"/>
      <w:i/>
      <w:sz w:val="116"/>
      <w:szCs w:val="116"/>
    </w:rPr>
  </w:style>
  <w:style w:type="character" w:customStyle="1" w:styleId="ab">
    <w:name w:val="標題 字元"/>
    <w:basedOn w:val="a0"/>
    <w:link w:val="aa"/>
    <w:uiPriority w:val="10"/>
    <w:rsid w:val="00AA0737"/>
    <w:rPr>
      <w:rFonts w:asciiTheme="majorHAnsi" w:hAnsiTheme="majorHAnsi" w:cs="Georgia"/>
      <w:i/>
      <w:color w:val="2B3990" w:themeColor="accent1"/>
      <w:sz w:val="116"/>
      <w:szCs w:val="116"/>
    </w:rPr>
  </w:style>
  <w:style w:type="paragraph" w:styleId="ac">
    <w:name w:val="Subtitle"/>
    <w:basedOn w:val="a3"/>
    <w:next w:val="a"/>
    <w:link w:val="ad"/>
    <w:uiPriority w:val="11"/>
    <w:qFormat/>
    <w:rsid w:val="00AA0737"/>
    <w:pPr>
      <w:kinsoku w:val="0"/>
      <w:overflowPunct w:val="0"/>
      <w:spacing w:before="120" w:after="480"/>
    </w:pPr>
    <w:rPr>
      <w:rFonts w:asciiTheme="majorHAnsi" w:hAnsiTheme="majorHAnsi"/>
      <w:i/>
      <w:caps/>
      <w:sz w:val="58"/>
      <w:szCs w:val="58"/>
    </w:rPr>
  </w:style>
  <w:style w:type="character" w:customStyle="1" w:styleId="ad">
    <w:name w:val="副標題 字元"/>
    <w:basedOn w:val="a0"/>
    <w:link w:val="ac"/>
    <w:uiPriority w:val="11"/>
    <w:rsid w:val="00AA0737"/>
    <w:rPr>
      <w:rFonts w:asciiTheme="majorHAnsi" w:hAnsiTheme="majorHAnsi" w:cs="Georgia"/>
      <w:i/>
      <w:caps/>
      <w:color w:val="2B3990" w:themeColor="accent1"/>
      <w:sz w:val="58"/>
      <w:szCs w:val="58"/>
    </w:rPr>
  </w:style>
  <w:style w:type="paragraph" w:customStyle="1" w:styleId="Name">
    <w:name w:val="Name"/>
    <w:basedOn w:val="a3"/>
    <w:uiPriority w:val="1"/>
    <w:qFormat/>
    <w:rsid w:val="00AA0737"/>
    <w:pPr>
      <w:kinsoku w:val="0"/>
      <w:overflowPunct w:val="0"/>
      <w:spacing w:before="360" w:after="360"/>
    </w:pPr>
    <w:rPr>
      <w:rFonts w:asciiTheme="majorHAnsi" w:hAnsiTheme="majorHAnsi" w:cs="Georgia-BoldItalic"/>
      <w:b/>
      <w:bCs/>
      <w:i/>
      <w:color w:val="414042" w:themeColor="text2"/>
      <w:sz w:val="76"/>
      <w:szCs w:val="76"/>
    </w:rPr>
  </w:style>
  <w:style w:type="table" w:styleId="ae">
    <w:name w:val="Table Grid"/>
    <w:basedOn w:val="a1"/>
    <w:uiPriority w:val="39"/>
    <w:rsid w:val="00AA07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AA07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5.xml"/><Relationship Id="rId18" Type="http://schemas.openxmlformats.org/officeDocument/2006/relationships/header" Target="header10.xml"/><Relationship Id="rId3" Type="http://schemas.openxmlformats.org/officeDocument/2006/relationships/customXml" Target="../customXml/item3.xml"/><Relationship Id="rId21" Type="http://schemas.openxmlformats.org/officeDocument/2006/relationships/header" Target="header13.xml"/><Relationship Id="rId7" Type="http://schemas.openxmlformats.org/officeDocument/2006/relationships/footnotes" Target="footnotes.xml"/><Relationship Id="rId12" Type="http://schemas.openxmlformats.org/officeDocument/2006/relationships/header" Target="header4.xml"/><Relationship Id="rId17" Type="http://schemas.openxmlformats.org/officeDocument/2006/relationships/header" Target="header9.xml"/><Relationship Id="rId2" Type="http://schemas.openxmlformats.org/officeDocument/2006/relationships/customXml" Target="../customXml/item2.xml"/><Relationship Id="rId16" Type="http://schemas.openxmlformats.org/officeDocument/2006/relationships/header" Target="header8.xml"/><Relationship Id="rId20" Type="http://schemas.openxmlformats.org/officeDocument/2006/relationships/header" Target="header1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header" Target="header7.xml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header" Target="header1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6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2019&#24180;&#24230;&#20225;&#21123;\2019%20elearning\office365%20word&#31934;&#28310;&#28145;&#24230;&#23416;&#32722;\&#31684;&#20363;&#38598;\&#35657;&#26360;&#21512;&#20341;&#21015;&#21360;\TF78500733.dotx" TargetMode="External"/></Relationship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760CF898-44E0-4AAA-B0C4-EE57BE35B7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E42A68-6BE7-4B66-99F2-5F3FFE278930}">
  <ds:schemaRefs>
    <ds:schemaRef ds:uri="http://schemas.microsoft.com/office/2006/documentManagement/types"/>
    <ds:schemaRef ds:uri="http://schemas.microsoft.com/sharepoint/v3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fb0879af-3eba-417a-a55a-ffe6dcd6ca77"/>
    <ds:schemaRef ds:uri="http://purl.org/dc/terms/"/>
    <ds:schemaRef ds:uri="6dc4bcd6-49db-4c07-9060-8acfc67cef9f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TF78500733.dotx</Template>
  <TotalTime>1</TotalTime>
  <Pages>12</Pages>
  <Words>684</Words>
  <Characters>912</Characters>
  <Application>Microsoft Office Word</Application>
  <DocSecurity>0</DocSecurity>
  <Lines>7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Certificate_Employee of the Month_AB - v1</vt:lpstr>
    </vt:vector>
  </TitlesOfParts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Certificate_Employee of the Month_AB - v1</dc:title>
  <dc:subject/>
  <dc:creator>-</dc:creator>
  <cp:keywords/>
  <dc:description/>
  <cp:lastModifiedBy>楊維正</cp:lastModifiedBy>
  <cp:revision>2</cp:revision>
  <dcterms:created xsi:type="dcterms:W3CDTF">2020-11-02T00:10:00Z</dcterms:created>
  <dcterms:modified xsi:type="dcterms:W3CDTF">2020-11-02T00:11:00Z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